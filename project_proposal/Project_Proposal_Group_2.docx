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2C79E6" w:rsidP="002C79E6" w:rsidRDefault="002C79E6" w14:paraId="686C3CB4" w14:textId="77777777"/>
    <w:p w:rsidR="002C79E6" w:rsidP="002C79E6" w:rsidRDefault="002C79E6" w14:paraId="1B61B88F" w14:textId="77777777"/>
    <w:p w:rsidR="002C79E6" w:rsidP="002C79E6" w:rsidRDefault="002C79E6" w14:paraId="0EF20066" w14:textId="77777777"/>
    <w:p w:rsidR="002C79E6" w:rsidP="002C79E6" w:rsidRDefault="002C79E6" w14:paraId="7505F03D" w14:textId="77777777"/>
    <w:p w:rsidR="002C79E6" w:rsidP="002C79E6" w:rsidRDefault="002C79E6" w14:paraId="7FDE5449" w14:textId="77777777"/>
    <w:p w:rsidRPr="00B863FB" w:rsidR="6A36C4BF" w:rsidP="00B863FB" w:rsidRDefault="005A4FA3" w14:paraId="0F5465BD" w14:textId="425FBC0A">
      <w:pPr>
        <w:pStyle w:val="Title"/>
      </w:pPr>
      <w:r>
        <w:t>Project</w:t>
      </w:r>
      <w:r w:rsidRPr="00086D1F" w:rsidR="00086D1F">
        <w:t xml:space="preserve"> </w:t>
      </w:r>
      <w:r w:rsidR="005F4353">
        <w:t>Proposal</w:t>
      </w:r>
    </w:p>
    <w:p w:rsidR="201D26C8" w:rsidP="002C79E6" w:rsidRDefault="201D26C8" w14:paraId="33CFC8D2" w14:textId="06018741">
      <w:pPr>
        <w:pStyle w:val="Subtitle"/>
      </w:pPr>
    </w:p>
    <w:p w:rsidR="005F4353" w:rsidP="002C79E6" w:rsidRDefault="005F4353" w14:paraId="14CB0937" w14:textId="7C44670B">
      <w:pPr>
        <w:pStyle w:val="Subtitle"/>
      </w:pPr>
      <w:r>
        <w:t>Dominic Allen</w:t>
      </w:r>
    </w:p>
    <w:p w:rsidR="005F4353" w:rsidP="002C79E6" w:rsidRDefault="005F4353" w14:paraId="713B74D2" w14:textId="77777777">
      <w:pPr>
        <w:pStyle w:val="Subtitle"/>
      </w:pPr>
      <w:r>
        <w:t>Maximus Collier</w:t>
      </w:r>
    </w:p>
    <w:p w:rsidR="005F4353" w:rsidP="002C79E6" w:rsidRDefault="005F4353" w14:paraId="2F011474" w14:textId="77777777">
      <w:pPr>
        <w:pStyle w:val="Subtitle"/>
      </w:pPr>
      <w:r>
        <w:t>Nathan Fang</w:t>
      </w:r>
    </w:p>
    <w:p w:rsidR="00A417C1" w:rsidP="002C79E6" w:rsidRDefault="00B24CC9" w14:paraId="4557ECDE" w14:textId="47F8CDEF">
      <w:pPr>
        <w:pStyle w:val="Subtitle"/>
      </w:pPr>
      <w:r>
        <w:t>Momar K Shirley</w:t>
      </w:r>
    </w:p>
    <w:p w:rsidR="002C79E6" w:rsidP="002C79E6" w:rsidRDefault="00B24CC9" w14:paraId="5926CC8D" w14:textId="5EF41722">
      <w:pPr>
        <w:pStyle w:val="Subtitle"/>
      </w:pPr>
      <w:r>
        <w:t>California State University San Marcos</w:t>
      </w:r>
    </w:p>
    <w:p w:rsidR="002C79E6" w:rsidP="002C79E6" w:rsidRDefault="005F4353" w14:paraId="40821723" w14:textId="30DF2772">
      <w:pPr>
        <w:pStyle w:val="Subtitle"/>
      </w:pPr>
      <w:r>
        <w:t>CIS</w:t>
      </w:r>
      <w:r w:rsidR="00B24CC9">
        <w:t xml:space="preserve"> </w:t>
      </w:r>
      <w:r w:rsidR="00CB4355">
        <w:t>4</w:t>
      </w:r>
      <w:r>
        <w:t>44</w:t>
      </w:r>
      <w:r w:rsidR="001275A0">
        <w:t>-01</w:t>
      </w:r>
      <w:r w:rsidR="00B24CC9">
        <w:t>:</w:t>
      </w:r>
      <w:r w:rsidR="002C79E6">
        <w:t xml:space="preserve"> </w:t>
      </w:r>
      <w:r>
        <w:t>Web Programming</w:t>
      </w:r>
      <w:r w:rsidR="00CB4355">
        <w:t xml:space="preserve"> </w:t>
      </w:r>
      <w:r w:rsidR="00B24CC9">
        <w:t>(</w:t>
      </w:r>
      <w:r>
        <w:t>42267</w:t>
      </w:r>
      <w:r w:rsidR="00B24CC9">
        <w:t>)</w:t>
      </w:r>
    </w:p>
    <w:p w:rsidR="002C79E6" w:rsidP="002C79E6" w:rsidRDefault="00B24CC9" w14:paraId="59BE725B" w14:textId="0DA2DAE3">
      <w:pPr>
        <w:pStyle w:val="Subtitle"/>
      </w:pPr>
      <w:r>
        <w:t xml:space="preserve">Dr. </w:t>
      </w:r>
      <w:r w:rsidR="005F4353">
        <w:t>Shaun-inn Wu</w:t>
      </w:r>
    </w:p>
    <w:p w:rsidR="201D26C8" w:rsidP="002C79E6" w:rsidRDefault="00F01FA1" w14:paraId="7A35E253" w14:textId="22BC161B">
      <w:pPr>
        <w:pStyle w:val="Subtitle"/>
      </w:pPr>
      <w:r>
        <w:t xml:space="preserve">October </w:t>
      </w:r>
      <w:r w:rsidR="005F4353">
        <w:t>22</w:t>
      </w:r>
      <w:r w:rsidR="00B24CC9">
        <w:t>, 202</w:t>
      </w:r>
      <w:r w:rsidR="00997055">
        <w:t>6</w:t>
      </w:r>
    </w:p>
    <w:p w:rsidR="201D26C8" w:rsidP="014CA2B6" w:rsidRDefault="201D26C8" w14:paraId="12716A35" w14:textId="77777777">
      <w:pPr>
        <w:pStyle w:val="Title2"/>
        <w:rPr>
          <w:rFonts w:ascii="Calibri" w:hAnsi="Calibri" w:eastAsia="Calibri" w:cs="Calibri"/>
          <w:szCs w:val="22"/>
        </w:rPr>
      </w:pPr>
    </w:p>
    <w:p w:rsidR="000D4642" w:rsidRDefault="000D4642" w14:paraId="69776EB0" w14:textId="77777777">
      <w:pPr>
        <w:rPr>
          <w:rFonts w:ascii="Calibri" w:hAnsi="Calibri" w:eastAsia="Calibri" w:cs="Calibri"/>
          <w:szCs w:val="22"/>
        </w:rPr>
      </w:pPr>
      <w:r>
        <w:rPr>
          <w:rFonts w:ascii="Calibri" w:hAnsi="Calibri" w:eastAsia="Calibri" w:cs="Calibri"/>
          <w:szCs w:val="22"/>
        </w:rPr>
        <w:br w:type="page"/>
      </w:r>
    </w:p>
    <w:p w:rsidRPr="00B863FB" w:rsidR="00A417C1" w:rsidP="00B863FB" w:rsidRDefault="005A4FA3" w14:paraId="25DE49EE" w14:textId="65562B16">
      <w:pPr>
        <w:pStyle w:val="SectionTitle"/>
      </w:pPr>
      <w:r>
        <w:lastRenderedPageBreak/>
        <w:t xml:space="preserve">Project </w:t>
      </w:r>
      <w:r w:rsidR="006F3E60">
        <w:t>Proposal</w:t>
      </w:r>
    </w:p>
    <w:p w:rsidR="00B25F6B" w:rsidP="00B25F6B" w:rsidRDefault="00B25F6B" w14:paraId="1CAE3C31" w14:textId="77777777">
      <w:pPr>
        <w:ind w:firstLine="0"/>
      </w:pPr>
    </w:p>
    <w:p w:rsidR="006F3E60" w:rsidP="3C8E3541" w:rsidRDefault="006F3E60" w14:paraId="00D4F20F" w14:textId="01147561">
      <w:pPr>
        <w:pStyle w:val="ListParagraph"/>
        <w:numPr>
          <w:ilvl w:val="0"/>
          <w:numId w:val="12"/>
        </w:numPr>
        <w:rPr>
          <w:u w:val="single"/>
        </w:rPr>
      </w:pPr>
      <w:r w:rsidRPr="3C8E3541" w:rsidR="55BB6C94">
        <w:rPr>
          <w:u w:val="single"/>
        </w:rPr>
        <w:t>Problem, Purpose, and Unique Value.</w:t>
      </w:r>
    </w:p>
    <w:p w:rsidR="006F3E60" w:rsidP="3C8E3541" w:rsidRDefault="006F3E60" w14:paraId="3D421337" w14:textId="1F695E87">
      <w:pPr>
        <w:pStyle w:val="ListParagraph"/>
        <w:numPr>
          <w:ilvl w:val="1"/>
          <w:numId w:val="12"/>
        </w:numPr>
        <w:rPr/>
      </w:pPr>
      <w:r w:rsidRPr="1A9CD34E" w:rsidR="36516E77">
        <w:rPr>
          <w:u w:val="single"/>
        </w:rPr>
        <w:t>Abstract</w:t>
      </w:r>
      <w:r w:rsidR="36516E77">
        <w:rPr/>
        <w:t xml:space="preserve">. </w:t>
      </w:r>
      <w:r w:rsidR="4D4E5DE1">
        <w:rPr/>
        <w:t>Legislative Accountability &amp; Constituent Engagement</w:t>
      </w:r>
      <w:r w:rsidR="4D4E5DE1">
        <w:rPr/>
        <w:t xml:space="preserve"> (LACE)</w:t>
      </w:r>
      <w:r w:rsidR="4D4E5DE1">
        <w:rPr/>
        <w:t xml:space="preserve"> </w:t>
      </w:r>
      <w:r w:rsidR="4D4E5DE1">
        <w:rPr/>
        <w:t xml:space="preserve">is a proposed federal legislative-information and community-discussion website. It will help visitors find legislation and recorded votes, review legislators’ public information, discuss proposed laws and individual recorded votes, and contribute attributed supporting sources. The project deliberately balances political accountability and public discussion, rather than </w:t>
      </w:r>
      <w:r w:rsidR="4D4E5DE1">
        <w:rPr/>
        <w:t>attempting</w:t>
      </w:r>
      <w:r w:rsidR="4D4E5DE1">
        <w:rPr/>
        <w:t xml:space="preserve"> to tell users which political positions to support.</w:t>
      </w:r>
    </w:p>
    <w:p w:rsidR="006F3E60" w:rsidP="3C8E3541" w:rsidRDefault="006F3E60" w14:paraId="7FBAF9D0" w14:textId="6088548F">
      <w:pPr>
        <w:pStyle w:val="ListParagraph"/>
        <w:numPr>
          <w:ilvl w:val="1"/>
          <w:numId w:val="12"/>
        </w:numPr>
        <w:rPr/>
      </w:pPr>
      <w:r w:rsidRPr="1A9CD34E" w:rsidR="36516E77">
        <w:rPr>
          <w:u w:val="single"/>
        </w:rPr>
        <w:t>Background</w:t>
      </w:r>
      <w:r w:rsidR="36516E77">
        <w:rPr/>
        <w:t>.</w:t>
      </w:r>
      <w:r w:rsidR="4D4E5DE1">
        <w:rPr/>
        <w:t xml:space="preserve"> </w:t>
      </w:r>
      <w:r w:rsidR="4D4E5DE1">
        <w:rPr/>
        <w:t xml:space="preserve">Public legislative records and constituent conversations often exist in separate places. A visitor may </w:t>
      </w:r>
      <w:r w:rsidR="4D4E5DE1">
        <w:rPr/>
        <w:t>locate</w:t>
      </w:r>
      <w:r w:rsidR="4D4E5DE1">
        <w:rPr/>
        <w:t xml:space="preserve"> an official bill or roll </w:t>
      </w:r>
      <w:r w:rsidR="6E4EEA39">
        <w:rPr/>
        <w:t>call yet</w:t>
      </w:r>
      <w:r w:rsidR="4D4E5DE1">
        <w:rPr/>
        <w:t xml:space="preserve"> still </w:t>
      </w:r>
      <w:r w:rsidR="6ABA64E4">
        <w:rPr/>
        <w:t>needs</w:t>
      </w:r>
      <w:r w:rsidR="4D4E5DE1">
        <w:rPr/>
        <w:t xml:space="preserve"> to search elsewhere for an attributed public explanation, discussion of the possible effects of le</w:t>
      </w:r>
      <w:r w:rsidR="4D4E5DE1">
        <w:rPr/>
        <w:t xml:space="preserve">gislation, or reactions from other residents. The length of a </w:t>
      </w:r>
      <w:r w:rsidR="6D5B7EB9">
        <w:rPr/>
        <w:t>legislator</w:t>
      </w:r>
      <w:r w:rsidR="4D4E5DE1">
        <w:rPr/>
        <w:t xml:space="preserve"> service alone does not </w:t>
      </w:r>
      <w:r w:rsidR="4D4E5DE1">
        <w:rPr/>
        <w:t>demonstrate</w:t>
      </w:r>
      <w:r w:rsidR="4D4E5DE1">
        <w:rPr/>
        <w:t xml:space="preserve"> whether they are responsive; </w:t>
      </w:r>
      <w:r w:rsidR="4D4E5DE1">
        <w:rPr/>
        <w:t>LACE</w:t>
      </w:r>
      <w:r w:rsidR="4D4E5DE1">
        <w:rPr/>
        <w:t xml:space="preserve"> instead emphasizes observable actions, source context, and clearly labeled community perspectives.</w:t>
      </w:r>
    </w:p>
    <w:p w:rsidR="084D7825" w:rsidP="7EBE37D9" w:rsidRDefault="084D7825" w14:paraId="21591FA1" w14:textId="6F69D077">
      <w:pPr>
        <w:pStyle w:val="ListParagraph"/>
        <w:numPr>
          <w:ilvl w:val="1"/>
          <w:numId w:val="12"/>
        </w:numPr>
        <w:rPr/>
      </w:pPr>
      <w:r w:rsidRPr="771C55D9" w:rsidR="0030C4EE">
        <w:rPr>
          <w:u w:val="single"/>
        </w:rPr>
        <w:t>Unique Value</w:t>
      </w:r>
      <w:r w:rsidR="0030C4EE">
        <w:rPr/>
        <w:t>.</w:t>
      </w:r>
      <w:r w:rsidR="26E22D3D">
        <w:rPr/>
        <w:t>Congress.gov does not allow constituents to comment on any legislation proposed or voted on.</w:t>
      </w:r>
      <w:r w:rsidR="0030C4EE">
        <w:rPr/>
        <w:t xml:space="preserve"> </w:t>
      </w:r>
      <w:r w:rsidR="670F52EA">
        <w:rPr/>
        <w:t>LAC</w:t>
      </w:r>
      <w:r w:rsidR="19008F4E">
        <w:rPr/>
        <w:t>E</w:t>
      </w:r>
      <w:r w:rsidR="670F52EA">
        <w:rPr/>
        <w:t xml:space="preserve"> will provide a searchable, bill-centered website that combines publicly available federal legislative records with registered-member participation. Guests will inspect bills, legislato</w:t>
      </w:r>
      <w:r w:rsidR="670F52EA">
        <w:rPr/>
        <w:t xml:space="preserve">rs, roll-call </w:t>
      </w:r>
      <w:r w:rsidR="0230659F">
        <w:rPr/>
        <w:t>votes,</w:t>
      </w:r>
      <w:r w:rsidR="670F52EA">
        <w:rPr/>
        <w:t xml:space="preserve"> and </w:t>
      </w:r>
      <w:r w:rsidR="670F52EA">
        <w:rPr/>
        <w:t>discussions</w:t>
      </w:r>
      <w:r w:rsidR="475419FD">
        <w:rPr/>
        <w:t>.</w:t>
      </w:r>
      <w:r w:rsidR="670F52EA">
        <w:rPr/>
        <w:t xml:space="preserve"> Members will create and </w:t>
      </w:r>
      <w:r w:rsidR="670F52EA">
        <w:rPr/>
        <w:t>maintain</w:t>
      </w:r>
      <w:r w:rsidR="670F52EA">
        <w:rPr/>
        <w:t xml:space="preserve"> comments, replies, support/opposition </w:t>
      </w:r>
      <w:r w:rsidR="7A04C545">
        <w:rPr/>
        <w:t>feedback,</w:t>
      </w:r>
      <w:r w:rsidR="670F52EA">
        <w:rPr/>
        <w:t xml:space="preserve"> and attributed source submissions. Moderators will handle reports and source review; administrators will </w:t>
      </w:r>
      <w:r w:rsidR="670F52EA">
        <w:rPr/>
        <w:t xml:space="preserve">manage accounts, technical issues, </w:t>
      </w:r>
      <w:r w:rsidR="670F52EA">
        <w:rPr/>
        <w:t>roles</w:t>
      </w:r>
      <w:r w:rsidR="670F52EA">
        <w:rPr/>
        <w:t xml:space="preserve"> and suspension decisions. A hybrid API</w:t>
      </w:r>
      <w:r w:rsidR="004E6829">
        <w:rPr/>
        <w:t xml:space="preserve"> and </w:t>
      </w:r>
      <w:r w:rsidR="670F52EA">
        <w:rPr/>
        <w:t>database design will store only the information needed for responsive pages and user transactions. The first release is federal; California legislative data is a future enhancement.</w:t>
      </w:r>
    </w:p>
    <w:p w:rsidR="1585B8C5" w:rsidP="1585B8C5" w:rsidRDefault="1585B8C5" w14:paraId="3265100D" w14:textId="16B35164">
      <w:pPr>
        <w:pStyle w:val="ListParagraph"/>
        <w:numPr>
          <w:ilvl w:val="0"/>
          <w:numId w:val="12"/>
        </w:numPr>
        <w:rPr/>
      </w:pPr>
      <w:r w:rsidRPr="1A9CD34E" w:rsidR="69C8B801">
        <w:rPr>
          <w:b w:val="1"/>
          <w:bCs w:val="1"/>
        </w:rPr>
        <w:t>Users and Core Requirements</w:t>
      </w:r>
      <w:r w:rsidRPr="1A9CD34E" w:rsidR="70FEC953">
        <w:rPr>
          <w:b w:val="1"/>
          <w:bCs w:val="1"/>
        </w:rPr>
        <w:t>.</w:t>
      </w:r>
      <w:r w:rsidR="5342128F">
        <w:rPr/>
        <w:t xml:space="preserve"> Guest access does not require registration. User registration collects username, email, password (stored as a secure hash), self-reported state and congressional district, and optional political affiliation. Only username</w:t>
      </w:r>
      <w:r w:rsidR="6239C58F">
        <w:rPr/>
        <w:t xml:space="preserve">, state, and district are displayed </w:t>
      </w:r>
      <w:r w:rsidR="23D9D79F">
        <w:rPr/>
        <w:t>publicly</w:t>
      </w:r>
      <w:r w:rsidR="6239C58F">
        <w:rPr/>
        <w:t xml:space="preserve"> by default.</w:t>
      </w:r>
    </w:p>
    <w:tbl>
      <w:tblPr>
        <w:tblStyle w:val="TableGrid"/>
        <w:tblW w:w="0" w:type="auto"/>
        <w:tblLook w:val="06A0" w:firstRow="1" w:lastRow="0" w:firstColumn="1" w:lastColumn="0" w:noHBand="1" w:noVBand="1"/>
      </w:tblPr>
      <w:tblGrid>
        <w:gridCol w:w="4680"/>
        <w:gridCol w:w="4680"/>
      </w:tblGrid>
      <w:tr w:rsidR="7EBE37D9" w:rsidTr="771C55D9" w14:paraId="0D53AC19">
        <w:trPr>
          <w:trHeight w:val="300"/>
        </w:trPr>
        <w:tc>
          <w:tcPr>
            <w:tcW w:w="4680" w:type="dxa"/>
            <w:shd w:val="clear" w:color="auto" w:fill="DAE8F8"/>
            <w:tcMar/>
          </w:tcPr>
          <w:p w:rsidR="70FEC953" w:rsidP="771C55D9" w:rsidRDefault="70FEC953" w14:paraId="7DC6E2AC" w14:textId="17EE6CA7">
            <w:pPr>
              <w:pStyle w:val="ListParagraph"/>
              <w:jc w:val="center"/>
              <w:rPr>
                <w:b w:val="1"/>
                <w:bCs w:val="1"/>
              </w:rPr>
            </w:pPr>
            <w:r w:rsidRPr="771C55D9" w:rsidR="70FEC953">
              <w:rPr>
                <w:b w:val="1"/>
                <w:bCs w:val="1"/>
              </w:rPr>
              <w:t>Role</w:t>
            </w:r>
          </w:p>
        </w:tc>
        <w:tc>
          <w:tcPr>
            <w:tcW w:w="4680" w:type="dxa"/>
            <w:shd w:val="clear" w:color="auto" w:fill="DAE8F8"/>
            <w:tcMar/>
          </w:tcPr>
          <w:p w:rsidR="70FEC953" w:rsidP="771C55D9" w:rsidRDefault="70FEC953" w14:paraId="728C27D7" w14:textId="2EDF69B3">
            <w:pPr>
              <w:pStyle w:val="ListParagraph"/>
              <w:rPr>
                <w:b w:val="1"/>
                <w:bCs w:val="1"/>
              </w:rPr>
            </w:pPr>
            <w:r w:rsidRPr="771C55D9" w:rsidR="70FEC953">
              <w:rPr>
                <w:b w:val="1"/>
                <w:bCs w:val="1"/>
              </w:rPr>
              <w:t>Actions &amp; Operations</w:t>
            </w:r>
          </w:p>
        </w:tc>
      </w:tr>
      <w:tr w:rsidR="7EBE37D9" w:rsidTr="771C55D9" w14:paraId="71A95587">
        <w:trPr>
          <w:trHeight w:val="300"/>
        </w:trPr>
        <w:tc>
          <w:tcPr>
            <w:tcW w:w="4680" w:type="dxa"/>
            <w:tcMar/>
          </w:tcPr>
          <w:p w:rsidR="70FEC953" w:rsidP="771C55D9" w:rsidRDefault="70FEC953" w14:paraId="14E8E613" w14:textId="1903D3EC">
            <w:pPr>
              <w:pStyle w:val="ListParagraph"/>
              <w:jc w:val="center"/>
            </w:pPr>
            <w:r w:rsidR="70FEC953">
              <w:rPr/>
              <w:t>Guest</w:t>
            </w:r>
          </w:p>
        </w:tc>
        <w:tc>
          <w:tcPr>
            <w:tcW w:w="4680" w:type="dxa"/>
            <w:tcMar/>
          </w:tcPr>
          <w:p w:rsidR="70FEC953" w:rsidP="7EBE37D9" w:rsidRDefault="70FEC953" w14:paraId="4228F799" w14:textId="686C78BE">
            <w:pPr>
              <w:pStyle w:val="Normal"/>
              <w:ind w:left="0" w:firstLine="0"/>
            </w:pPr>
            <w:r w:rsidR="70FEC953">
              <w:rPr/>
              <w:t>Search/list/view bills, legislators, votes, discussions, and submitted public sources</w:t>
            </w:r>
          </w:p>
        </w:tc>
      </w:tr>
      <w:tr w:rsidR="7EBE37D9" w:rsidTr="771C55D9" w14:paraId="7A6E5C28">
        <w:trPr>
          <w:trHeight w:val="300"/>
        </w:trPr>
        <w:tc>
          <w:tcPr>
            <w:tcW w:w="4680" w:type="dxa"/>
            <w:tcMar/>
          </w:tcPr>
          <w:p w:rsidR="70FEC953" w:rsidP="771C55D9" w:rsidRDefault="70FEC953" w14:paraId="24620A76" w14:textId="109C8F25">
            <w:pPr>
              <w:pStyle w:val="ListParagraph"/>
              <w:jc w:val="center"/>
            </w:pPr>
            <w:r w:rsidR="70FEC953">
              <w:rPr/>
              <w:t>Member</w:t>
            </w:r>
          </w:p>
        </w:tc>
        <w:tc>
          <w:tcPr>
            <w:tcW w:w="4680" w:type="dxa"/>
            <w:tcMar/>
          </w:tcPr>
          <w:p w:rsidR="70FEC953" w:rsidP="7EBE37D9" w:rsidRDefault="70FEC953" w14:paraId="4CC962FE" w14:textId="1495958E">
            <w:pPr>
              <w:pStyle w:val="Normal"/>
              <w:ind w:left="0" w:firstLine="0"/>
            </w:pPr>
            <w:r w:rsidR="70FEC953">
              <w:rPr/>
              <w:t>Register/login/logout; create/view/update/</w:t>
            </w:r>
            <w:r w:rsidR="70FEC953">
              <w:rPr/>
              <w:t>delete</w:t>
            </w:r>
            <w:r w:rsidR="70FEC953">
              <w:rPr/>
              <w:t xml:space="preserve"> own comments; reply; express bill support/opposition; </w:t>
            </w:r>
            <w:r w:rsidR="70FEC953">
              <w:rPr/>
              <w:t>submit</w:t>
            </w:r>
            <w:r w:rsidR="70FEC953">
              <w:rPr/>
              <w:t xml:space="preserve"> source links; report comments; edit </w:t>
            </w:r>
            <w:r w:rsidR="70FEC953">
              <w:rPr/>
              <w:t>own</w:t>
            </w:r>
            <w:r w:rsidR="70FEC953">
              <w:rPr/>
              <w:t xml:space="preserve"> profile</w:t>
            </w:r>
          </w:p>
        </w:tc>
      </w:tr>
      <w:tr w:rsidR="7EBE37D9" w:rsidTr="771C55D9" w14:paraId="542208D8">
        <w:trPr>
          <w:trHeight w:val="300"/>
        </w:trPr>
        <w:tc>
          <w:tcPr>
            <w:tcW w:w="4680" w:type="dxa"/>
            <w:tcMar/>
          </w:tcPr>
          <w:p w:rsidR="70FEC953" w:rsidP="771C55D9" w:rsidRDefault="70FEC953" w14:paraId="6CCB8236" w14:textId="0564982B">
            <w:pPr>
              <w:pStyle w:val="ListParagraph"/>
              <w:jc w:val="center"/>
            </w:pPr>
            <w:r w:rsidR="70FEC953">
              <w:rPr/>
              <w:t>Moderator</w:t>
            </w:r>
          </w:p>
        </w:tc>
        <w:tc>
          <w:tcPr>
            <w:tcW w:w="4680" w:type="dxa"/>
            <w:tcMar/>
          </w:tcPr>
          <w:p w:rsidR="70FEC953" w:rsidP="7EBE37D9" w:rsidRDefault="70FEC953" w14:paraId="1F03D523" w14:textId="62154BEC">
            <w:pPr>
              <w:pStyle w:val="Normal"/>
              <w:ind w:left="0" w:firstLine="0"/>
            </w:pPr>
            <w:r w:rsidR="70FEC953">
              <w:rPr/>
              <w:t xml:space="preserve">Search/list reports and pending sources; approve/reject sources; </w:t>
            </w:r>
            <w:r w:rsidR="70FEC953">
              <w:rPr/>
              <w:t>retain</w:t>
            </w:r>
            <w:r w:rsidR="70FEC953">
              <w:rPr/>
              <w:t>/remove reported comments; recommend suspension (cannot suspend accounts)</w:t>
            </w:r>
          </w:p>
        </w:tc>
      </w:tr>
      <w:tr w:rsidR="7EBE37D9" w:rsidTr="771C55D9" w14:paraId="3E05FA03">
        <w:trPr>
          <w:trHeight w:val="300"/>
        </w:trPr>
        <w:tc>
          <w:tcPr>
            <w:tcW w:w="4680" w:type="dxa"/>
            <w:tcMar/>
          </w:tcPr>
          <w:p w:rsidR="70FEC953" w:rsidP="771C55D9" w:rsidRDefault="70FEC953" w14:paraId="55118625" w14:textId="5251DD09">
            <w:pPr>
              <w:pStyle w:val="ListParagraph"/>
              <w:jc w:val="center"/>
            </w:pPr>
            <w:r w:rsidR="70FEC953">
              <w:rPr/>
              <w:t>Administrator</w:t>
            </w:r>
          </w:p>
        </w:tc>
        <w:tc>
          <w:tcPr>
            <w:tcW w:w="4680" w:type="dxa"/>
            <w:tcMar/>
          </w:tcPr>
          <w:p w:rsidR="70FEC953" w:rsidP="7EBE37D9" w:rsidRDefault="70FEC953" w14:paraId="5875C8A6" w14:textId="22209566">
            <w:pPr>
              <w:pStyle w:val="Normal"/>
              <w:ind w:left="0" w:firstLine="0"/>
            </w:pPr>
            <w:r w:rsidR="70FEC953">
              <w:rPr/>
              <w:t>Create/search/list/edit/disable user accounts; set roles; approve suspensions; review logs and technical reports; administer site content</w:t>
            </w:r>
          </w:p>
        </w:tc>
      </w:tr>
    </w:tbl>
    <w:p w:rsidR="7EBE37D9" w:rsidP="7EBE37D9" w:rsidRDefault="7EBE37D9" w14:paraId="20074E48" w14:textId="3420459A">
      <w:pPr>
        <w:pStyle w:val="ListParagraph"/>
        <w:suppressLineNumbers w:val="0"/>
        <w:bidi w:val="0"/>
        <w:spacing w:before="0" w:beforeAutospacing="off" w:after="0" w:afterAutospacing="off" w:line="480" w:lineRule="auto"/>
        <w:ind w:left="720" w:right="0"/>
        <w:jc w:val="left"/>
      </w:pPr>
    </w:p>
    <w:p w:rsidR="00000C2F" w:rsidP="3C8E3541" w:rsidRDefault="00000C2F" w14:paraId="2E8C8011" w14:textId="1E3C2FBF">
      <w:pPr>
        <w:pStyle w:val="ListParagraph"/>
        <w:numPr>
          <w:ilvl w:val="0"/>
          <w:numId w:val="12"/>
        </w:numPr>
        <w:rPr/>
      </w:pPr>
      <w:r w:rsidR="6AC56C48">
        <w:rPr/>
        <w:t xml:space="preserve">Implementation. </w:t>
      </w:r>
    </w:p>
    <w:p w:rsidR="00000C2F" w:rsidP="7EBE37D9" w:rsidRDefault="00000C2F" w14:paraId="608AC7DA" w14:textId="105E22EE">
      <w:pPr>
        <w:pStyle w:val="ListParagraph"/>
        <w:numPr>
          <w:ilvl w:val="1"/>
          <w:numId w:val="12"/>
        </w:numPr>
        <w:rPr/>
      </w:pPr>
      <w:r w:rsidR="6AC56C48">
        <w:rPr/>
        <w:t xml:space="preserve">Frontend: HTML, CSS, </w:t>
      </w:r>
      <w:r w:rsidR="01AA3344">
        <w:rPr/>
        <w:t xml:space="preserve">and </w:t>
      </w:r>
      <w:r w:rsidR="6AC56C48">
        <w:rPr/>
        <w:t>JavaScript</w:t>
      </w:r>
      <w:r w:rsidR="7FF83AA8">
        <w:rPr/>
        <w:t xml:space="preserve"> will provide user interface, forms, search filters, and interactive webpage elements.</w:t>
      </w:r>
    </w:p>
    <w:p w:rsidR="6AC56C48" w:rsidP="771C55D9" w:rsidRDefault="6AC56C48" w14:paraId="46C51560" w14:textId="1430D0C1">
      <w:pPr>
        <w:pStyle w:val="ListParagraph"/>
        <w:numPr>
          <w:ilvl w:val="1"/>
          <w:numId w:val="12"/>
        </w:numPr>
        <w:rPr/>
      </w:pPr>
      <w:r w:rsidR="6AC56C48">
        <w:rPr/>
        <w:t>Backend: PHP</w:t>
      </w:r>
      <w:r w:rsidR="5B9E8078">
        <w:rPr/>
        <w:t xml:space="preserve"> will process HTTP GET and POST requests, validate user submissions, manage authentication and sessions, and execute database operations.</w:t>
      </w:r>
    </w:p>
    <w:p w:rsidR="00000C2F" w:rsidP="771C55D9" w:rsidRDefault="00000C2F" w14:paraId="21FE7D21" w14:textId="273D66CE">
      <w:pPr>
        <w:pStyle w:val="ListParagraph"/>
        <w:numPr>
          <w:ilvl w:val="1"/>
          <w:numId w:val="12"/>
        </w:numPr>
        <w:suppressLineNumbers w:val="0"/>
        <w:spacing w:before="0" w:beforeAutospacing="off" w:after="0" w:afterAutospacing="off" w:line="480" w:lineRule="auto"/>
        <w:ind w:left="1440" w:right="0" w:hanging="360"/>
        <w:jc w:val="left"/>
        <w:rPr/>
      </w:pPr>
      <w:r w:rsidR="6AC56C48">
        <w:rPr/>
        <w:t>Database</w:t>
      </w:r>
      <w:r w:rsidR="6AC56C48">
        <w:rPr/>
        <w:t xml:space="preserve">: </w:t>
      </w:r>
      <w:r w:rsidR="58CB1F9B">
        <w:rPr/>
        <w:t>PostgreSQL will store registered users, comments, legislative feedback, supporting sources, reports, and moderation actions. SQL operations will include INSERT, SELECT, UPDATE, and DELETE. Where appropriate, content will be soft-deleted by updating its status to inactive or hidden.</w:t>
      </w:r>
    </w:p>
    <w:p w:rsidR="00000C2F" w:rsidP="771C55D9" w:rsidRDefault="00000C2F" w14:paraId="6FE241D9" w14:textId="57095133">
      <w:pPr>
        <w:pStyle w:val="ListParagraph"/>
        <w:numPr>
          <w:ilvl w:val="1"/>
          <w:numId w:val="12"/>
        </w:numPr>
        <w:suppressLineNumbers w:val="0"/>
        <w:bidi w:val="0"/>
        <w:spacing w:before="0" w:beforeAutospacing="off" w:after="0" w:afterAutospacing="off" w:line="480" w:lineRule="auto"/>
        <w:ind w:left="1440" w:right="0" w:hanging="360"/>
        <w:jc w:val="left"/>
        <w:rPr/>
      </w:pPr>
      <w:r w:rsidR="58CB1F9B">
        <w:rPr/>
        <w:t xml:space="preserve">API: The Congress.gov API will provide available legislative information, including bills, summaries, congressional members, committees, and supported House roll-call voting records. Selected records will be stored in PostgreSQL to support searching and reduce repeated API requests. </w:t>
      </w:r>
      <w:r w:rsidR="58CB1F9B">
        <w:rPr/>
        <w:t>Additional</w:t>
      </w:r>
      <w:r w:rsidR="58CB1F9B">
        <w:rPr/>
        <w:t xml:space="preserve"> official sources may be </w:t>
      </w:r>
      <w:r w:rsidR="58CB1F9B">
        <w:rPr/>
        <w:t>required</w:t>
      </w:r>
      <w:r w:rsidR="58CB1F9B">
        <w:rPr/>
        <w:t xml:space="preserve"> for Senate voting records.</w:t>
      </w:r>
    </w:p>
    <w:p w:rsidR="00000C2F" w:rsidP="3C8E3541" w:rsidRDefault="00000C2F" w14:paraId="151F98C9" w14:textId="14512456">
      <w:pPr>
        <w:pStyle w:val="ListParagraph"/>
        <w:numPr>
          <w:ilvl w:val="0"/>
          <w:numId w:val="12"/>
        </w:numPr>
        <w:rPr/>
      </w:pPr>
      <w:r w:rsidR="69C8B801">
        <w:rPr/>
        <w:t>Required Webpages, Inputs, Results, and Transitions</w:t>
      </w:r>
    </w:p>
    <w:p w:rsidR="6CA93753" w:rsidP="1A9CD34E" w:rsidRDefault="6CA93753" w14:paraId="43904332" w14:textId="53F2B7C8">
      <w:pPr>
        <w:pStyle w:val="ListParagraph"/>
        <w:suppressLineNumbers w:val="0"/>
        <w:bidi w:val="0"/>
        <w:spacing w:before="0" w:beforeAutospacing="off" w:after="0" w:afterAutospacing="off" w:line="480" w:lineRule="auto"/>
        <w:ind w:left="720" w:right="0"/>
        <w:jc w:val="left"/>
      </w:pPr>
      <w:r w:rsidR="100728DF">
        <w:rPr/>
        <w:t xml:space="preserve">The </w:t>
      </w:r>
      <w:r w:rsidR="0E45EC74">
        <w:rPr/>
        <w:t>website</w:t>
      </w:r>
      <w:r w:rsidR="100728DF">
        <w:rPr/>
        <w:t xml:space="preserve"> will use </w:t>
      </w:r>
      <w:r w:rsidR="1C4C0EB7">
        <w:rPr/>
        <w:t>11</w:t>
      </w:r>
      <w:r w:rsidR="100728DF">
        <w:rPr/>
        <w:t xml:space="preserve"> </w:t>
      </w:r>
      <w:r w:rsidR="508EB298">
        <w:rPr/>
        <w:t>consolidated</w:t>
      </w:r>
      <w:r w:rsidR="508EB298">
        <w:rPr/>
        <w:t xml:space="preserve"> pages. Each row </w:t>
      </w:r>
      <w:r w:rsidR="508EB298">
        <w:rPr/>
        <w:t>states</w:t>
      </w:r>
      <w:r w:rsidR="508EB298">
        <w:rPr/>
        <w:t xml:space="preserve"> the page, user input/actions, and result or destination after submission. All </w:t>
      </w:r>
      <w:r w:rsidR="508EB298">
        <w:rPr/>
        <w:t>pages</w:t>
      </w:r>
      <w:r w:rsidR="508EB298">
        <w:rPr/>
        <w:t xml:space="preserve"> </w:t>
      </w:r>
      <w:r w:rsidR="34C9D4EA">
        <w:rPr/>
        <w:t xml:space="preserve">will </w:t>
      </w:r>
      <w:r w:rsidR="508EB298">
        <w:rPr/>
        <w:t>supp</w:t>
      </w:r>
      <w:r w:rsidR="5FB0ADFF">
        <w:rPr/>
        <w:t>ort navigation back to Home.</w:t>
      </w:r>
    </w:p>
    <w:tbl>
      <w:tblPr>
        <w:tblStyle w:val="TableGrid"/>
        <w:tblW w:w="0" w:type="auto"/>
        <w:tblLook w:val="06A0" w:firstRow="1" w:lastRow="0" w:firstColumn="1" w:lastColumn="0" w:noHBand="1" w:noVBand="1"/>
      </w:tblPr>
      <w:tblGrid>
        <w:gridCol w:w="3120"/>
        <w:gridCol w:w="3120"/>
        <w:gridCol w:w="3120"/>
      </w:tblGrid>
      <w:tr w:rsidR="3C8E3541" w:rsidTr="771C55D9" w14:paraId="5E946A8F">
        <w:trPr>
          <w:trHeight w:val="300"/>
        </w:trPr>
        <w:tc>
          <w:tcPr>
            <w:tcW w:w="3120" w:type="dxa"/>
            <w:shd w:val="clear" w:color="auto" w:fill="DAE8F8"/>
            <w:tcMar/>
          </w:tcPr>
          <w:p w:rsidR="608B6048" w:rsidP="771C55D9" w:rsidRDefault="608B6048" w14:paraId="2240C080" w14:textId="1AFCC443">
            <w:pPr>
              <w:pStyle w:val="ListParagraph"/>
              <w:rPr>
                <w:b w:val="1"/>
                <w:bCs w:val="1"/>
              </w:rPr>
            </w:pPr>
            <w:r w:rsidRPr="771C55D9" w:rsidR="608B6048">
              <w:rPr>
                <w:b w:val="1"/>
                <w:bCs w:val="1"/>
              </w:rPr>
              <w:t>Page</w:t>
            </w:r>
          </w:p>
        </w:tc>
        <w:tc>
          <w:tcPr>
            <w:tcW w:w="3120" w:type="dxa"/>
            <w:shd w:val="clear" w:color="auto" w:fill="DAE8F8"/>
            <w:tcMar/>
          </w:tcPr>
          <w:p w:rsidR="608B6048" w:rsidP="771C55D9" w:rsidRDefault="608B6048" w14:paraId="616994EE" w14:textId="608A78CD">
            <w:pPr>
              <w:pStyle w:val="ListParagraph"/>
              <w:rPr>
                <w:b w:val="1"/>
                <w:bCs w:val="1"/>
              </w:rPr>
            </w:pPr>
            <w:r w:rsidRPr="771C55D9" w:rsidR="608B6048">
              <w:rPr>
                <w:b w:val="1"/>
                <w:bCs w:val="1"/>
              </w:rPr>
              <w:t>Input (User Action)</w:t>
            </w:r>
          </w:p>
        </w:tc>
        <w:tc>
          <w:tcPr>
            <w:tcW w:w="3120" w:type="dxa"/>
            <w:shd w:val="clear" w:color="auto" w:fill="DAE8F8"/>
            <w:tcMar/>
          </w:tcPr>
          <w:p w:rsidR="608B6048" w:rsidP="771C55D9" w:rsidRDefault="608B6048" w14:paraId="1A78E70A" w14:textId="6D836BA8">
            <w:pPr>
              <w:pStyle w:val="ListParagraph"/>
              <w:rPr>
                <w:b w:val="1"/>
                <w:bCs w:val="1"/>
              </w:rPr>
            </w:pPr>
            <w:r w:rsidRPr="771C55D9" w:rsidR="608B6048">
              <w:rPr>
                <w:b w:val="1"/>
                <w:bCs w:val="1"/>
              </w:rPr>
              <w:t>Result / Next Page</w:t>
            </w:r>
          </w:p>
        </w:tc>
      </w:tr>
      <w:tr w:rsidR="3C8E3541" w:rsidTr="771C55D9" w14:paraId="5C19F5DD">
        <w:trPr>
          <w:trHeight w:val="300"/>
        </w:trPr>
        <w:tc>
          <w:tcPr>
            <w:tcW w:w="3120" w:type="dxa"/>
            <w:tcMar/>
          </w:tcPr>
          <w:p w:rsidR="608B6048" w:rsidP="1A9CD34E" w:rsidRDefault="608B6048" w14:paraId="2D809EAE" w14:textId="22DC1DAE">
            <w:pPr>
              <w:pStyle w:val="ListParagraph"/>
              <w:suppressLineNumbers w:val="0"/>
              <w:bidi w:val="0"/>
              <w:spacing w:before="0" w:beforeAutospacing="off" w:after="0" w:afterAutospacing="off" w:line="240" w:lineRule="auto"/>
              <w:ind w:left="720" w:right="0"/>
              <w:jc w:val="left"/>
            </w:pPr>
            <w:r w:rsidR="545669CA">
              <w:rPr/>
              <w:t>h</w:t>
            </w:r>
            <w:r w:rsidR="31C3F471">
              <w:rPr/>
              <w:t>ome</w:t>
            </w:r>
            <w:r w:rsidR="088352DB">
              <w:rPr/>
              <w:t>.html</w:t>
            </w:r>
          </w:p>
        </w:tc>
        <w:tc>
          <w:tcPr>
            <w:tcW w:w="3120" w:type="dxa"/>
            <w:tcMar/>
          </w:tcPr>
          <w:p w:rsidR="608B6048" w:rsidP="771C55D9" w:rsidRDefault="608B6048" w14:paraId="173C82DB" w14:textId="06CF8A28">
            <w:pPr>
              <w:pStyle w:val="ListParagraph"/>
              <w:ind w:left="90"/>
            </w:pPr>
            <w:r w:rsidR="608B6048">
              <w:rPr/>
              <w:t>Search term, browse recent bills/discussions</w:t>
            </w:r>
          </w:p>
        </w:tc>
        <w:tc>
          <w:tcPr>
            <w:tcW w:w="3120" w:type="dxa"/>
            <w:tcMar/>
          </w:tcPr>
          <w:p w:rsidR="62945619" w:rsidP="771C55D9" w:rsidRDefault="62945619" w14:paraId="69076081" w14:textId="324AB3FC">
            <w:pPr>
              <w:pStyle w:val="ListParagraph"/>
              <w:ind w:left="90"/>
            </w:pPr>
            <w:r w:rsidR="62945619">
              <w:rPr/>
              <w:t xml:space="preserve">Matched list -&gt; </w:t>
            </w:r>
            <w:r w:rsidR="5093B3DC">
              <w:rPr/>
              <w:t>legislator.html</w:t>
            </w:r>
            <w:r w:rsidR="5093B3DC">
              <w:rPr/>
              <w:t xml:space="preserve"> </w:t>
            </w:r>
            <w:r w:rsidR="62945619">
              <w:rPr/>
              <w:t>/</w:t>
            </w:r>
            <w:r w:rsidR="1CC876D9">
              <w:rPr/>
              <w:t xml:space="preserve"> bill_details.html</w:t>
            </w:r>
          </w:p>
          <w:p w:rsidR="62945619" w:rsidP="771C55D9" w:rsidRDefault="62945619" w14:paraId="58CF70CB" w14:textId="5A65175B">
            <w:pPr>
              <w:pStyle w:val="ListParagraph"/>
              <w:ind w:left="90"/>
            </w:pPr>
            <w:r w:rsidR="5D76AADE">
              <w:rPr/>
              <w:t xml:space="preserve">Login -&gt; </w:t>
            </w:r>
            <w:r w:rsidR="7D264638">
              <w:rPr/>
              <w:t>access.html</w:t>
            </w:r>
          </w:p>
        </w:tc>
      </w:tr>
      <w:tr w:rsidR="3C8E3541" w:rsidTr="771C55D9" w14:paraId="455D5855">
        <w:trPr>
          <w:trHeight w:val="300"/>
        </w:trPr>
        <w:tc>
          <w:tcPr>
            <w:tcW w:w="3120" w:type="dxa"/>
            <w:tcMar/>
          </w:tcPr>
          <w:p w:rsidR="608B6048" w:rsidP="1A9CD34E" w:rsidRDefault="608B6048" w14:paraId="43CE1C20" w14:textId="3AEDE38D">
            <w:pPr>
              <w:pStyle w:val="ListParagraph"/>
              <w:suppressLineNumbers w:val="0"/>
              <w:bidi w:val="0"/>
              <w:spacing w:before="0" w:beforeAutospacing="off" w:after="0" w:afterAutospacing="off" w:line="240" w:lineRule="auto"/>
              <w:ind w:left="720" w:right="0"/>
              <w:jc w:val="left"/>
            </w:pPr>
            <w:r w:rsidR="72C3BC8C">
              <w:rPr/>
              <w:t>l</w:t>
            </w:r>
            <w:r w:rsidR="0BF37CE1">
              <w:rPr/>
              <w:t>egislator</w:t>
            </w:r>
            <w:r w:rsidR="404B4F51">
              <w:rPr/>
              <w:t>.html</w:t>
            </w:r>
          </w:p>
        </w:tc>
        <w:tc>
          <w:tcPr>
            <w:tcW w:w="3120" w:type="dxa"/>
            <w:tcMar/>
          </w:tcPr>
          <w:p w:rsidR="3EFF7FF3" w:rsidP="771C55D9" w:rsidRDefault="3EFF7FF3" w14:paraId="0D83C489" w14:textId="74965111">
            <w:pPr>
              <w:pStyle w:val="ListParagraph"/>
              <w:ind w:left="90"/>
            </w:pPr>
            <w:r w:rsidR="3EFF7FF3">
              <w:rPr/>
              <w:t>Name and state/district filters; select vote, bill, compare</w:t>
            </w:r>
          </w:p>
        </w:tc>
        <w:tc>
          <w:tcPr>
            <w:tcW w:w="3120" w:type="dxa"/>
            <w:tcMar/>
          </w:tcPr>
          <w:p w:rsidR="0B561DD1" w:rsidP="771C55D9" w:rsidRDefault="0B561DD1" w14:paraId="360E132A" w14:textId="1B875BE9">
            <w:pPr>
              <w:pStyle w:val="ListParagraph"/>
              <w:ind w:left="90"/>
            </w:pPr>
            <w:r w:rsidR="0B561DD1">
              <w:rPr/>
              <w:t>Voting history, party/district, time in office</w:t>
            </w:r>
          </w:p>
          <w:p w:rsidR="3C8E3541" w:rsidP="771C55D9" w:rsidRDefault="3C8E3541" w14:paraId="59C46596" w14:textId="6DE4445D">
            <w:pPr>
              <w:pStyle w:val="ListParagraph"/>
              <w:ind w:left="90"/>
            </w:pPr>
            <w:r w:rsidR="0B561DD1">
              <w:rPr/>
              <w:t xml:space="preserve">-&gt; </w:t>
            </w:r>
            <w:r w:rsidR="1B5232F1">
              <w:rPr/>
              <w:t>bill_details.html</w:t>
            </w:r>
            <w:r w:rsidR="1B5232F1">
              <w:rPr/>
              <w:t xml:space="preserve"> </w:t>
            </w:r>
            <w:r w:rsidR="0B561DD1">
              <w:rPr/>
              <w:t>/</w:t>
            </w:r>
            <w:r w:rsidR="738B9081">
              <w:rPr/>
              <w:t xml:space="preserve"> discussion.html</w:t>
            </w:r>
          </w:p>
        </w:tc>
      </w:tr>
      <w:tr w:rsidR="3C8E3541" w:rsidTr="771C55D9" w14:paraId="77CE4731">
        <w:trPr>
          <w:trHeight w:val="300"/>
        </w:trPr>
        <w:tc>
          <w:tcPr>
            <w:tcW w:w="3120" w:type="dxa"/>
            <w:tcMar/>
          </w:tcPr>
          <w:p w:rsidR="608B6048" w:rsidP="771C55D9" w:rsidRDefault="608B6048" w14:paraId="10AB9481" w14:textId="7A4B1C75">
            <w:pPr>
              <w:pStyle w:val="ListParagraph"/>
              <w:suppressLineNumbers w:val="0"/>
              <w:bidi w:val="0"/>
              <w:spacing w:before="0" w:beforeAutospacing="off" w:after="0" w:afterAutospacing="off" w:line="240" w:lineRule="auto"/>
              <w:ind w:left="720" w:right="0"/>
              <w:jc w:val="left"/>
            </w:pPr>
            <w:r w:rsidR="680F81EA">
              <w:rPr/>
              <w:t>bill_details.html</w:t>
            </w:r>
          </w:p>
        </w:tc>
        <w:tc>
          <w:tcPr>
            <w:tcW w:w="3120" w:type="dxa"/>
            <w:tcMar/>
          </w:tcPr>
          <w:p w:rsidR="3A48E4A6" w:rsidP="771C55D9" w:rsidRDefault="3A48E4A6" w14:paraId="1B10C518" w14:textId="41B9BFAB">
            <w:pPr>
              <w:pStyle w:val="ListParagraph"/>
              <w:ind w:left="90"/>
            </w:pPr>
            <w:r w:rsidR="3A48E4A6">
              <w:rPr/>
              <w:t>Bill Search; support/oppose;</w:t>
            </w:r>
          </w:p>
          <w:p w:rsidR="11437AD2" w:rsidP="771C55D9" w:rsidRDefault="11437AD2" w14:paraId="0C3A6A46" w14:textId="4902BC8C">
            <w:pPr>
              <w:pStyle w:val="ListParagraph"/>
              <w:ind w:left="90"/>
            </w:pPr>
            <w:r w:rsidR="11437AD2">
              <w:rPr/>
              <w:t>Open-source</w:t>
            </w:r>
            <w:r w:rsidR="11437AD2">
              <w:rPr/>
              <w:t xml:space="preserve"> info or discussion</w:t>
            </w:r>
          </w:p>
        </w:tc>
        <w:tc>
          <w:tcPr>
            <w:tcW w:w="3120" w:type="dxa"/>
            <w:tcMar/>
          </w:tcPr>
          <w:p w:rsidR="4CF9C45B" w:rsidP="771C55D9" w:rsidRDefault="4CF9C45B" w14:paraId="00B03707" w14:textId="49D1DFC6">
            <w:pPr>
              <w:pStyle w:val="ListParagraph"/>
              <w:ind w:left="90"/>
            </w:pPr>
            <w:r w:rsidR="4CF9C45B">
              <w:rPr/>
              <w:t>Status, summary, votes, feedback totals</w:t>
            </w:r>
          </w:p>
          <w:p w:rsidR="3C8E3541" w:rsidP="771C55D9" w:rsidRDefault="3C8E3541" w14:paraId="3BCA5FE7" w14:textId="26146954">
            <w:pPr>
              <w:pStyle w:val="ListParagraph"/>
              <w:ind w:left="90"/>
            </w:pPr>
            <w:r w:rsidR="4CF9C45B">
              <w:rPr/>
              <w:t xml:space="preserve">-&gt; </w:t>
            </w:r>
            <w:r w:rsidR="42A6D4A2">
              <w:rPr/>
              <w:t>discussion.html</w:t>
            </w:r>
            <w:r w:rsidR="42A6D4A2">
              <w:rPr/>
              <w:t xml:space="preserve"> </w:t>
            </w:r>
            <w:r w:rsidR="4CF9C45B">
              <w:rPr/>
              <w:t>/</w:t>
            </w:r>
            <w:r w:rsidR="47F42025">
              <w:rPr/>
              <w:t xml:space="preserve"> submit_source.html</w:t>
            </w:r>
          </w:p>
        </w:tc>
      </w:tr>
      <w:tr w:rsidR="3C8E3541" w:rsidTr="771C55D9" w14:paraId="681D0CB7">
        <w:trPr>
          <w:trHeight w:val="300"/>
        </w:trPr>
        <w:tc>
          <w:tcPr>
            <w:tcW w:w="3120" w:type="dxa"/>
            <w:tcMar/>
          </w:tcPr>
          <w:p w:rsidR="608B6048" w:rsidP="3C8E3541" w:rsidRDefault="608B6048" w14:paraId="05E37362" w14:textId="759EE7A5">
            <w:pPr>
              <w:pStyle w:val="ListParagraph"/>
            </w:pPr>
            <w:r w:rsidR="4CA95636">
              <w:rPr/>
              <w:t>d</w:t>
            </w:r>
            <w:r w:rsidR="19A70099">
              <w:rPr/>
              <w:t>iscussion</w:t>
            </w:r>
            <w:r w:rsidR="6FDC9A72">
              <w:rPr/>
              <w:t>.html</w:t>
            </w:r>
          </w:p>
        </w:tc>
        <w:tc>
          <w:tcPr>
            <w:tcW w:w="3120" w:type="dxa"/>
            <w:tcMar/>
          </w:tcPr>
          <w:p w:rsidR="336698DC" w:rsidP="771C55D9" w:rsidRDefault="336698DC" w14:paraId="1834B25D" w14:textId="71BD829C">
            <w:pPr>
              <w:pStyle w:val="ListParagraph"/>
              <w:ind w:left="90"/>
            </w:pPr>
            <w:r w:rsidR="336698DC">
              <w:rPr/>
              <w:t>New comment/reply;</w:t>
            </w:r>
          </w:p>
          <w:p w:rsidR="336698DC" w:rsidP="771C55D9" w:rsidRDefault="336698DC" w14:paraId="0F8B4B44" w14:textId="4794EA33">
            <w:pPr>
              <w:pStyle w:val="ListParagraph"/>
              <w:ind w:left="90"/>
            </w:pPr>
            <w:r w:rsidR="336698DC">
              <w:rPr/>
              <w:t>Edit/delete own entry;</w:t>
            </w:r>
          </w:p>
          <w:p w:rsidR="336698DC" w:rsidP="771C55D9" w:rsidRDefault="336698DC" w14:paraId="3AA912FA" w14:textId="6F3D4DAA">
            <w:pPr>
              <w:pStyle w:val="ListParagraph"/>
              <w:ind w:left="90"/>
            </w:pPr>
            <w:r w:rsidR="336698DC">
              <w:rPr/>
              <w:t>report</w:t>
            </w:r>
          </w:p>
        </w:tc>
        <w:tc>
          <w:tcPr>
            <w:tcW w:w="3120" w:type="dxa"/>
            <w:tcMar/>
          </w:tcPr>
          <w:p w:rsidR="3C8E3541" w:rsidP="771C55D9" w:rsidRDefault="3C8E3541" w14:paraId="405D4698" w14:textId="7D57F400">
            <w:pPr>
              <w:pStyle w:val="ListParagraph"/>
              <w:ind w:left="90"/>
            </w:pPr>
            <w:r w:rsidR="49D5A322">
              <w:rPr/>
              <w:t>Updated thread or report created</w:t>
            </w:r>
          </w:p>
          <w:p w:rsidR="3C8E3541" w:rsidP="771C55D9" w:rsidRDefault="3C8E3541" w14:paraId="0427F314" w14:textId="4836FFEE">
            <w:pPr>
              <w:pStyle w:val="ListParagraph"/>
              <w:ind w:left="90"/>
            </w:pPr>
            <w:r w:rsidR="49D5A322">
              <w:rPr/>
              <w:t xml:space="preserve">-&gt; </w:t>
            </w:r>
            <w:r w:rsidR="6F7D8B58">
              <w:rPr/>
              <w:t>discussion.html</w:t>
            </w:r>
            <w:r w:rsidR="6F7D8B58">
              <w:rPr/>
              <w:t xml:space="preserve"> </w:t>
            </w:r>
            <w:r w:rsidR="49D5A322">
              <w:rPr/>
              <w:t>/</w:t>
            </w:r>
            <w:r w:rsidR="61EEA1C4">
              <w:rPr/>
              <w:t xml:space="preserve"> report_issue.html</w:t>
            </w:r>
          </w:p>
        </w:tc>
      </w:tr>
      <w:tr w:rsidR="3C8E3541" w:rsidTr="771C55D9" w14:paraId="2749DA9F">
        <w:trPr>
          <w:trHeight w:val="300"/>
        </w:trPr>
        <w:tc>
          <w:tcPr>
            <w:tcW w:w="3120" w:type="dxa"/>
            <w:tcMar/>
          </w:tcPr>
          <w:p w:rsidR="336698DC" w:rsidP="1A9CD34E" w:rsidRDefault="336698DC" w14:paraId="3E7A8750" w14:textId="041CDD04">
            <w:pPr>
              <w:pStyle w:val="ListParagraph"/>
              <w:suppressLineNumbers w:val="0"/>
              <w:bidi w:val="0"/>
              <w:spacing w:before="0" w:beforeAutospacing="off" w:after="0" w:afterAutospacing="off" w:line="240" w:lineRule="auto"/>
              <w:ind w:left="720" w:right="0"/>
              <w:jc w:val="left"/>
            </w:pPr>
            <w:r w:rsidR="4C440508">
              <w:rPr/>
              <w:t>a</w:t>
            </w:r>
            <w:r w:rsidR="1913A99F">
              <w:rPr/>
              <w:t>ccess</w:t>
            </w:r>
            <w:r w:rsidR="2B3980F2">
              <w:rPr/>
              <w:t>.html</w:t>
            </w:r>
          </w:p>
        </w:tc>
        <w:tc>
          <w:tcPr>
            <w:tcW w:w="3120" w:type="dxa"/>
            <w:tcMar/>
          </w:tcPr>
          <w:p w:rsidR="336698DC" w:rsidP="771C55D9" w:rsidRDefault="336698DC" w14:paraId="26BFB974" w14:textId="4854C31D">
            <w:pPr>
              <w:pStyle w:val="ListParagraph"/>
              <w:ind w:left="90"/>
            </w:pPr>
            <w:r w:rsidR="336698DC">
              <w:rPr/>
              <w:t>Username/email + password;</w:t>
            </w:r>
          </w:p>
          <w:p w:rsidR="336698DC" w:rsidP="771C55D9" w:rsidRDefault="336698DC" w14:paraId="2F7790A9" w14:textId="6DFA22AA">
            <w:pPr>
              <w:pStyle w:val="ListParagraph"/>
              <w:ind w:left="90"/>
            </w:pPr>
            <w:r w:rsidR="336698DC">
              <w:rPr/>
              <w:t>login/registration</w:t>
            </w:r>
          </w:p>
        </w:tc>
        <w:tc>
          <w:tcPr>
            <w:tcW w:w="3120" w:type="dxa"/>
            <w:tcMar/>
          </w:tcPr>
          <w:p w:rsidR="3C8E3541" w:rsidP="771C55D9" w:rsidRDefault="3C8E3541" w14:paraId="3465B94E" w14:textId="70E6D573">
            <w:pPr>
              <w:pStyle w:val="ListParagraph"/>
              <w:ind w:left="90"/>
            </w:pPr>
            <w:r w:rsidR="3B0AC24F">
              <w:rPr/>
              <w:t xml:space="preserve">Authenticated -&gt; </w:t>
            </w:r>
            <w:r w:rsidR="2C5B8918">
              <w:rPr/>
              <w:t>home.html</w:t>
            </w:r>
            <w:r w:rsidR="2C5B8918">
              <w:rPr/>
              <w:t xml:space="preserve"> </w:t>
            </w:r>
            <w:r w:rsidR="3B0AC24F">
              <w:rPr/>
              <w:t>/</w:t>
            </w:r>
            <w:r w:rsidR="3FCAA384">
              <w:rPr/>
              <w:t xml:space="preserve"> profile.html</w:t>
            </w:r>
          </w:p>
          <w:p w:rsidR="3C8E3541" w:rsidP="771C55D9" w:rsidRDefault="3C8E3541" w14:paraId="28EF0E09" w14:textId="7F662BFC">
            <w:pPr>
              <w:pStyle w:val="ListParagraph"/>
              <w:ind w:left="90"/>
            </w:pPr>
            <w:r w:rsidR="3B0AC24F">
              <w:rPr/>
              <w:t xml:space="preserve">Logout -&gt; </w:t>
            </w:r>
            <w:r w:rsidR="1EB1A6CE">
              <w:rPr/>
              <w:t>home.html</w:t>
            </w:r>
          </w:p>
        </w:tc>
      </w:tr>
      <w:tr w:rsidR="3C8E3541" w:rsidTr="771C55D9" w14:paraId="35A04395">
        <w:trPr>
          <w:trHeight w:val="300"/>
        </w:trPr>
        <w:tc>
          <w:tcPr>
            <w:tcW w:w="3120" w:type="dxa"/>
            <w:tcMar/>
          </w:tcPr>
          <w:p w:rsidR="336698DC" w:rsidP="3C8E3541" w:rsidRDefault="336698DC" w14:paraId="6521F588" w14:textId="30503311">
            <w:pPr>
              <w:pStyle w:val="ListParagraph"/>
            </w:pPr>
            <w:r w:rsidR="2331684B">
              <w:rPr/>
              <w:t>submit_source.html</w:t>
            </w:r>
          </w:p>
        </w:tc>
        <w:tc>
          <w:tcPr>
            <w:tcW w:w="3120" w:type="dxa"/>
            <w:tcMar/>
          </w:tcPr>
          <w:p w:rsidR="336698DC" w:rsidP="771C55D9" w:rsidRDefault="336698DC" w14:paraId="3FE0DAA0" w14:textId="054835CB">
            <w:pPr>
              <w:pStyle w:val="ListParagraph"/>
              <w:ind w:left="90"/>
            </w:pPr>
            <w:r w:rsidR="336698DC">
              <w:rPr/>
              <w:t>Bill/vote, source type, cited claim, url</w:t>
            </w:r>
          </w:p>
        </w:tc>
        <w:tc>
          <w:tcPr>
            <w:tcW w:w="3120" w:type="dxa"/>
            <w:tcMar/>
          </w:tcPr>
          <w:p w:rsidR="3C8E3541" w:rsidP="771C55D9" w:rsidRDefault="3C8E3541" w14:paraId="6D122A24" w14:textId="387FA657">
            <w:pPr>
              <w:pStyle w:val="ListParagraph"/>
              <w:ind w:left="90"/>
            </w:pPr>
            <w:r w:rsidR="50561486">
              <w:rPr/>
              <w:t xml:space="preserve">Pending source </w:t>
            </w:r>
            <w:r w:rsidR="50561486">
              <w:rPr/>
              <w:t>submitted</w:t>
            </w:r>
            <w:r w:rsidR="50561486">
              <w:rPr/>
              <w:t xml:space="preserve"> -&gt; </w:t>
            </w:r>
            <w:r w:rsidR="0D7F7669">
              <w:rPr/>
              <w:t>bill_details.html</w:t>
            </w:r>
          </w:p>
          <w:p w:rsidR="3C8E3541" w:rsidP="771C55D9" w:rsidRDefault="3C8E3541" w14:paraId="16DC66C7" w14:textId="3A077C65">
            <w:pPr>
              <w:pStyle w:val="ListParagraph"/>
              <w:ind w:left="90"/>
            </w:pPr>
            <w:r w:rsidR="50561486">
              <w:rPr/>
              <w:t xml:space="preserve">Moderator queue(validation) -&gt; </w:t>
            </w:r>
            <w:r w:rsidR="13B5B2F6">
              <w:rPr/>
              <w:t>moderator.html</w:t>
            </w:r>
          </w:p>
        </w:tc>
      </w:tr>
      <w:tr w:rsidR="3C8E3541" w:rsidTr="771C55D9" w14:paraId="6381FD13">
        <w:trPr>
          <w:trHeight w:val="300"/>
        </w:trPr>
        <w:tc>
          <w:tcPr>
            <w:tcW w:w="3120" w:type="dxa"/>
            <w:tcMar/>
          </w:tcPr>
          <w:p w:rsidR="336698DC" w:rsidP="771C55D9" w:rsidRDefault="336698DC" w14:paraId="4731498F" w14:textId="375070D0">
            <w:pPr>
              <w:pStyle w:val="ListParagraph"/>
              <w:suppressLineNumbers w:val="0"/>
              <w:bidi w:val="0"/>
              <w:spacing w:before="0" w:beforeAutospacing="off" w:after="0" w:afterAutospacing="off" w:line="240" w:lineRule="auto"/>
              <w:ind w:left="720" w:right="0"/>
              <w:jc w:val="left"/>
            </w:pPr>
            <w:r w:rsidR="5BD4CE09">
              <w:rPr/>
              <w:t>p</w:t>
            </w:r>
            <w:r w:rsidR="336698DC">
              <w:rPr/>
              <w:t>rofile</w:t>
            </w:r>
            <w:r w:rsidR="2D7D12CF">
              <w:rPr/>
              <w:t>.html</w:t>
            </w:r>
          </w:p>
        </w:tc>
        <w:tc>
          <w:tcPr>
            <w:tcW w:w="3120" w:type="dxa"/>
            <w:tcMar/>
          </w:tcPr>
          <w:p w:rsidR="336698DC" w:rsidP="771C55D9" w:rsidRDefault="336698DC" w14:paraId="1CDE725D" w14:textId="59EDB84A">
            <w:pPr>
              <w:pStyle w:val="ListParagraph"/>
              <w:ind w:left="90"/>
            </w:pPr>
            <w:r w:rsidR="59E94DFC">
              <w:rPr/>
              <w:t xml:space="preserve">Edit account, district, </w:t>
            </w:r>
            <w:r w:rsidR="0EE196A0">
              <w:rPr/>
              <w:t>optional</w:t>
            </w:r>
            <w:r w:rsidR="59E94DFC">
              <w:rPr/>
              <w:t xml:space="preserve"> affiliation</w:t>
            </w:r>
          </w:p>
        </w:tc>
        <w:tc>
          <w:tcPr>
            <w:tcW w:w="3120" w:type="dxa"/>
            <w:tcMar/>
          </w:tcPr>
          <w:p w:rsidR="3C8E3541" w:rsidP="771C55D9" w:rsidRDefault="3C8E3541" w14:paraId="3CE0BC24" w14:textId="4D4A1783">
            <w:pPr>
              <w:pStyle w:val="ListParagraph"/>
              <w:ind w:left="90"/>
            </w:pPr>
            <w:r w:rsidR="0F16F6B0">
              <w:rPr/>
              <w:t>Member content -&gt;</w:t>
            </w:r>
            <w:r w:rsidR="7D986BAE">
              <w:rPr/>
              <w:t xml:space="preserve"> discussion.html</w:t>
            </w:r>
          </w:p>
        </w:tc>
      </w:tr>
      <w:tr w:rsidR="3C8E3541" w:rsidTr="771C55D9" w14:paraId="30AFDB1D">
        <w:trPr>
          <w:trHeight w:val="300"/>
        </w:trPr>
        <w:tc>
          <w:tcPr>
            <w:tcW w:w="3120" w:type="dxa"/>
            <w:tcMar/>
          </w:tcPr>
          <w:p w:rsidR="336698DC" w:rsidP="771C55D9" w:rsidRDefault="336698DC" w14:paraId="7D59DB88" w14:textId="75205D5D">
            <w:pPr>
              <w:pStyle w:val="ListParagraph"/>
              <w:suppressLineNumbers w:val="0"/>
              <w:bidi w:val="0"/>
              <w:spacing w:before="0" w:beforeAutospacing="off" w:after="0" w:afterAutospacing="off" w:line="240" w:lineRule="auto"/>
              <w:ind w:left="720" w:right="0"/>
              <w:jc w:val="left"/>
            </w:pPr>
            <w:r w:rsidR="5AF388A8">
              <w:rPr/>
              <w:t>r</w:t>
            </w:r>
            <w:r w:rsidR="336698DC">
              <w:rPr/>
              <w:t>eport</w:t>
            </w:r>
            <w:r w:rsidR="41694DFD">
              <w:rPr/>
              <w:t>_i</w:t>
            </w:r>
            <w:r w:rsidR="336698DC">
              <w:rPr/>
              <w:t>ssue</w:t>
            </w:r>
            <w:r w:rsidR="04DFA47A">
              <w:rPr/>
              <w:t>.html</w:t>
            </w:r>
          </w:p>
        </w:tc>
        <w:tc>
          <w:tcPr>
            <w:tcW w:w="3120" w:type="dxa"/>
            <w:tcMar/>
          </w:tcPr>
          <w:p w:rsidR="3C8E3541" w:rsidP="771C55D9" w:rsidRDefault="3C8E3541" w14:paraId="4DE06BE9" w14:textId="0167CBFA">
            <w:pPr>
              <w:pStyle w:val="ListParagraph"/>
              <w:ind w:left="90"/>
            </w:pPr>
            <w:r w:rsidR="39E3FA37">
              <w:rPr/>
              <w:t>Target comment or technical issue; reason/details</w:t>
            </w:r>
          </w:p>
        </w:tc>
        <w:tc>
          <w:tcPr>
            <w:tcW w:w="3120" w:type="dxa"/>
            <w:tcMar/>
          </w:tcPr>
          <w:p w:rsidR="3C8E3541" w:rsidP="771C55D9" w:rsidRDefault="3C8E3541" w14:paraId="6327F618" w14:textId="05815BB1">
            <w:pPr>
              <w:pStyle w:val="ListParagraph"/>
              <w:ind w:left="90"/>
            </w:pPr>
            <w:r w:rsidR="39E3FA37">
              <w:rPr/>
              <w:t>Report saved</w:t>
            </w:r>
            <w:r>
              <w:br/>
            </w:r>
            <w:r w:rsidR="634B3F2A">
              <w:rPr/>
              <w:t xml:space="preserve">-&gt; </w:t>
            </w:r>
            <w:r w:rsidR="06BE5B78">
              <w:rPr/>
              <w:t>moderator.html</w:t>
            </w:r>
            <w:r w:rsidR="634B3F2A">
              <w:rPr/>
              <w:t xml:space="preserve"> (content)</w:t>
            </w:r>
          </w:p>
          <w:p w:rsidR="3C8E3541" w:rsidP="771C55D9" w:rsidRDefault="3C8E3541" w14:paraId="6D2FD020" w14:textId="707C3431">
            <w:pPr>
              <w:pStyle w:val="ListParagraph"/>
              <w:ind w:left="90"/>
            </w:pPr>
            <w:r w:rsidR="634B3F2A">
              <w:rPr/>
              <w:t xml:space="preserve">-&gt; </w:t>
            </w:r>
            <w:r w:rsidR="2594F5E9">
              <w:rPr/>
              <w:t>admin.html</w:t>
            </w:r>
            <w:r w:rsidR="634B3F2A">
              <w:rPr/>
              <w:t xml:space="preserve"> (technical)</w:t>
            </w:r>
          </w:p>
        </w:tc>
      </w:tr>
      <w:tr w:rsidR="3C8E3541" w:rsidTr="771C55D9" w14:paraId="7B79C0B0">
        <w:trPr>
          <w:trHeight w:val="300"/>
        </w:trPr>
        <w:tc>
          <w:tcPr>
            <w:tcW w:w="3120" w:type="dxa"/>
            <w:tcMar/>
          </w:tcPr>
          <w:p w:rsidR="336698DC" w:rsidP="771C55D9" w:rsidRDefault="336698DC" w14:paraId="7F7BCCED" w14:textId="4D5211B1">
            <w:pPr>
              <w:pStyle w:val="ListParagraph"/>
              <w:suppressLineNumbers w:val="0"/>
              <w:bidi w:val="0"/>
              <w:spacing w:before="0" w:beforeAutospacing="off" w:after="0" w:afterAutospacing="off" w:line="240" w:lineRule="auto"/>
              <w:ind w:left="720" w:right="0"/>
              <w:jc w:val="left"/>
            </w:pPr>
            <w:r w:rsidR="4EB4A2BF">
              <w:rPr/>
              <w:t>m</w:t>
            </w:r>
            <w:r w:rsidR="336698DC">
              <w:rPr/>
              <w:t>oderator</w:t>
            </w:r>
            <w:r w:rsidR="53BDD9BE">
              <w:rPr/>
              <w:t>.html</w:t>
            </w:r>
          </w:p>
        </w:tc>
        <w:tc>
          <w:tcPr>
            <w:tcW w:w="3120" w:type="dxa"/>
            <w:tcMar/>
          </w:tcPr>
          <w:p w:rsidR="3C8E3541" w:rsidP="771C55D9" w:rsidRDefault="3C8E3541" w14:paraId="7058EB18" w14:textId="2989F0C0">
            <w:pPr>
              <w:pStyle w:val="ListParagraph"/>
              <w:ind w:left="90"/>
            </w:pPr>
            <w:r w:rsidR="24D2152C">
              <w:rPr/>
              <w:t>Filter reports/sources; approve/reject/remove; recommend suspension</w:t>
            </w:r>
          </w:p>
        </w:tc>
        <w:tc>
          <w:tcPr>
            <w:tcW w:w="3120" w:type="dxa"/>
            <w:tcMar/>
          </w:tcPr>
          <w:p w:rsidR="3C8E3541" w:rsidP="771C55D9" w:rsidRDefault="3C8E3541" w14:paraId="648E4A3B" w14:textId="1F4D734E">
            <w:pPr>
              <w:pStyle w:val="ListParagraph"/>
              <w:ind w:left="90"/>
            </w:pPr>
            <w:r w:rsidR="7132A9E7">
              <w:rPr/>
              <w:t>Escalation</w:t>
            </w:r>
            <w:r w:rsidR="2019BB41">
              <w:rPr/>
              <w:t xml:space="preserve"> -&gt; </w:t>
            </w:r>
            <w:r w:rsidR="51363D52">
              <w:rPr/>
              <w:t>admin.html</w:t>
            </w:r>
          </w:p>
        </w:tc>
      </w:tr>
      <w:tr w:rsidR="3C8E3541" w:rsidTr="771C55D9" w14:paraId="19897261">
        <w:trPr>
          <w:trHeight w:val="300"/>
        </w:trPr>
        <w:tc>
          <w:tcPr>
            <w:tcW w:w="3120" w:type="dxa"/>
            <w:tcMar/>
          </w:tcPr>
          <w:p w:rsidR="336698DC" w:rsidP="3C8E3541" w:rsidRDefault="336698DC" w14:paraId="4D0D4E4C" w14:textId="76D7EE46">
            <w:pPr>
              <w:pStyle w:val="ListParagraph"/>
            </w:pPr>
            <w:r w:rsidR="59A5219A">
              <w:rPr/>
              <w:t>a</w:t>
            </w:r>
            <w:r w:rsidR="336698DC">
              <w:rPr/>
              <w:t>dmin</w:t>
            </w:r>
            <w:r w:rsidR="1D687603">
              <w:rPr/>
              <w:t>.html</w:t>
            </w:r>
          </w:p>
        </w:tc>
        <w:tc>
          <w:tcPr>
            <w:tcW w:w="3120" w:type="dxa"/>
            <w:tcMar/>
          </w:tcPr>
          <w:p w:rsidR="3C8E3541" w:rsidP="771C55D9" w:rsidRDefault="3C8E3541" w14:paraId="05E9A49E" w14:textId="6976E94F">
            <w:pPr>
              <w:pStyle w:val="ListParagraph"/>
              <w:ind w:left="90"/>
            </w:pPr>
            <w:r w:rsidR="23317B2B">
              <w:rPr/>
              <w:t>Search/create/edit/disable users; resolve technical tickets; set role/suspension</w:t>
            </w:r>
          </w:p>
        </w:tc>
        <w:tc>
          <w:tcPr>
            <w:tcW w:w="3120" w:type="dxa"/>
            <w:tcMar/>
          </w:tcPr>
          <w:p w:rsidR="3C8E3541" w:rsidP="771C55D9" w:rsidRDefault="3C8E3541" w14:paraId="2FC8EA8B" w14:textId="48386651">
            <w:pPr>
              <w:pStyle w:val="ListParagraph"/>
              <w:ind w:left="90"/>
            </w:pPr>
            <w:r w:rsidR="433C013C">
              <w:rPr/>
              <w:t xml:space="preserve">Update user/ticket/role -&gt; </w:t>
            </w:r>
            <w:r w:rsidR="46FAC96E">
              <w:rPr/>
              <w:t>admin.html</w:t>
            </w:r>
          </w:p>
        </w:tc>
      </w:tr>
      <w:tr w:rsidR="3C8E3541" w:rsidTr="771C55D9" w14:paraId="2A06D7D8">
        <w:trPr>
          <w:trHeight w:val="300"/>
        </w:trPr>
        <w:tc>
          <w:tcPr>
            <w:tcW w:w="3120" w:type="dxa"/>
            <w:tcMar/>
          </w:tcPr>
          <w:p w:rsidR="336698DC" w:rsidP="1A9CD34E" w:rsidRDefault="336698DC" w14:paraId="799AF8D2" w14:textId="4D084076">
            <w:pPr>
              <w:pStyle w:val="ListParagraph"/>
              <w:suppressLineNumbers w:val="0"/>
              <w:bidi w:val="0"/>
              <w:spacing w:before="0" w:beforeAutospacing="off" w:after="0" w:afterAutospacing="off" w:line="240" w:lineRule="auto"/>
              <w:ind w:left="720" w:right="0"/>
              <w:jc w:val="left"/>
            </w:pPr>
            <w:r w:rsidR="4332B356">
              <w:rPr/>
              <w:t>c</w:t>
            </w:r>
            <w:r w:rsidR="44DABEB0">
              <w:rPr/>
              <w:t>ompar</w:t>
            </w:r>
            <w:r w:rsidR="24399659">
              <w:rPr/>
              <w:t>e.html</w:t>
            </w:r>
          </w:p>
        </w:tc>
        <w:tc>
          <w:tcPr>
            <w:tcW w:w="3120" w:type="dxa"/>
            <w:tcMar/>
          </w:tcPr>
          <w:p w:rsidR="3C8E3541" w:rsidP="771C55D9" w:rsidRDefault="3C8E3541" w14:paraId="23E09EDE" w14:textId="787B9820">
            <w:pPr>
              <w:pStyle w:val="ListParagraph"/>
              <w:ind w:left="90"/>
            </w:pPr>
            <w:r w:rsidR="36F738CD">
              <w:rPr/>
              <w:t>Choose two legislators</w:t>
            </w:r>
          </w:p>
        </w:tc>
        <w:tc>
          <w:tcPr>
            <w:tcW w:w="3120" w:type="dxa"/>
            <w:tcMar/>
          </w:tcPr>
          <w:p w:rsidR="3C8E3541" w:rsidP="771C55D9" w:rsidRDefault="3C8E3541" w14:paraId="45E9360B" w14:textId="2345EAAD">
            <w:pPr>
              <w:pStyle w:val="ListParagraph"/>
              <w:ind w:left="90"/>
            </w:pPr>
            <w:r w:rsidR="36F738CD">
              <w:rPr/>
              <w:t>Side-by-side votes, bills, activity -&gt;</w:t>
            </w:r>
            <w:r w:rsidRPr="771C55D9" w:rsidR="4D18BF26">
              <w:rPr>
                <w:rFonts w:ascii="Calibri" w:hAnsi="Calibri" w:eastAsia="Calibri" w:cs="Calibri"/>
                <w:b w:val="0"/>
                <w:bCs w:val="0"/>
                <w:i w:val="0"/>
                <w:iCs w:val="0"/>
                <w:caps w:val="0"/>
                <w:smallCaps w:val="0"/>
                <w:noProof w:val="0"/>
                <w:color w:val="000000" w:themeColor="text2" w:themeTint="FF" w:themeShade="FF"/>
                <w:sz w:val="22"/>
                <w:szCs w:val="22"/>
                <w:lang w:val="en-US"/>
              </w:rPr>
              <w:t xml:space="preserve"> legislator.html</w:t>
            </w:r>
            <w:r w:rsidR="36F738CD">
              <w:rPr/>
              <w:t xml:space="preserve"> </w:t>
            </w:r>
          </w:p>
        </w:tc>
      </w:tr>
    </w:tbl>
    <w:p w:rsidR="3C8E3541" w:rsidP="7EBE37D9" w:rsidRDefault="3C8E3541" w14:paraId="6F9AB440" w14:textId="41B22943">
      <w:pPr>
        <w:pStyle w:val="Normal"/>
        <w:suppressLineNumbers w:val="0"/>
        <w:spacing w:before="0" w:beforeAutospacing="off" w:after="0" w:afterAutospacing="off" w:line="480" w:lineRule="auto"/>
        <w:ind w:firstLine="0"/>
      </w:pPr>
    </w:p>
    <w:p w:rsidR="00000C2F" w:rsidP="7EBE37D9" w:rsidRDefault="00000C2F" w14:paraId="18CCA357" w14:textId="2067DA3B">
      <w:pPr>
        <w:pStyle w:val="ListParagraph"/>
        <w:numPr>
          <w:ilvl w:val="0"/>
          <w:numId w:val="12"/>
        </w:numPr>
        <w:suppressLineNumbers w:val="0"/>
        <w:bidi w:val="0"/>
        <w:spacing w:before="0" w:beforeAutospacing="off" w:after="0" w:afterAutospacing="off" w:line="480" w:lineRule="auto"/>
        <w:ind w:left="720" w:right="0" w:hanging="360"/>
        <w:jc w:val="left"/>
        <w:rPr/>
      </w:pPr>
      <w:r w:rsidR="350B8378">
        <w:rPr/>
        <w:t xml:space="preserve">Webpage </w:t>
      </w:r>
      <w:r w:rsidR="681EE790">
        <w:rPr/>
        <w:t>Transition</w:t>
      </w:r>
      <w:r w:rsidR="350B8378">
        <w:rPr/>
        <w:t xml:space="preserve"> </w:t>
      </w:r>
      <w:r w:rsidR="350B8378">
        <w:rPr/>
        <w:t>Diagram.</w:t>
      </w:r>
    </w:p>
    <w:p w:rsidR="7B70DFF0" w:rsidP="1BED704E" w:rsidRDefault="7B70DFF0" w14:paraId="4A3E8726" w14:textId="1BE76D2A">
      <w:pPr>
        <w:pStyle w:val="ListParagraph"/>
        <w:suppressLineNumbers w:val="0"/>
        <w:bidi w:val="0"/>
        <w:spacing w:before="0" w:beforeAutospacing="off" w:after="0" w:afterAutospacing="off" w:line="480" w:lineRule="auto"/>
        <w:ind w:left="720" w:right="0" w:hanging="360"/>
        <w:jc w:val="left"/>
      </w:pPr>
      <w:r w:rsidR="7B70DFF0">
        <w:drawing>
          <wp:inline wp14:editId="3B096822" wp14:anchorId="2412CF7C">
            <wp:extent cx="5943600" cy="5353050"/>
            <wp:effectExtent l="0" t="0" r="0" b="0"/>
            <wp:docPr id="19918863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1886394" name="Picture 1991886394"/>
                    <pic:cNvPicPr/>
                  </pic:nvPicPr>
                  <pic:blipFill>
                    <a:blip xmlns:r="http://schemas.openxmlformats.org/officeDocument/2006/relationships" r:embed="rId196612536">
                      <a:extLst>
                        <a:ext uri="{28A0092B-C50C-407E-A947-70E740481C1C}">
                          <a14:useLocalDpi xmlns:a14="http://schemas.microsoft.com/office/drawing/2010/main"/>
                        </a:ext>
                      </a:extLst>
                    </a:blip>
                    <a:stretch>
                      <a:fillRect/>
                    </a:stretch>
                  </pic:blipFill>
                  <pic:spPr>
                    <a:xfrm>
                      <a:off x="0" y="0"/>
                      <a:ext cx="5943600" cy="5353050"/>
                    </a:xfrm>
                    <a:prstGeom prst="rect">
                      <a:avLst/>
                    </a:prstGeom>
                  </pic:spPr>
                </pic:pic>
              </a:graphicData>
            </a:graphic>
          </wp:inline>
        </w:drawing>
      </w:r>
    </w:p>
    <w:p w:rsidR="00000C2F" w:rsidP="7EBE37D9" w:rsidRDefault="00000C2F" w14:paraId="19C1F575" w14:textId="21C20B8D">
      <w:pPr>
        <w:pStyle w:val="ListParagraph"/>
        <w:suppressLineNumbers w:val="0"/>
        <w:bidi w:val="0"/>
        <w:spacing w:before="0" w:beforeAutospacing="off" w:after="0" w:afterAutospacing="off" w:line="480" w:lineRule="auto"/>
        <w:ind w:left="720" w:right="0" w:hanging="360"/>
        <w:jc w:val="left"/>
      </w:pPr>
    </w:p>
    <w:p w:rsidR="00000C2F" w:rsidP="7EBE37D9" w:rsidRDefault="00000C2F" w14:paraId="138302FC" w14:textId="7909C23D">
      <w:pPr>
        <w:pStyle w:val="ListParagraph"/>
        <w:numPr>
          <w:ilvl w:val="0"/>
          <w:numId w:val="12"/>
        </w:numPr>
        <w:suppressLineNumbers w:val="0"/>
        <w:bidi w:val="0"/>
        <w:spacing w:before="0" w:beforeAutospacing="off" w:after="0" w:afterAutospacing="off" w:line="480" w:lineRule="auto"/>
        <w:ind w:left="720" w:right="0" w:hanging="360"/>
        <w:jc w:val="left"/>
        <w:rPr/>
      </w:pPr>
      <w:r w:rsidR="350B8378">
        <w:rPr/>
        <w:t>Abstract Wireframes.</w:t>
      </w:r>
      <w:r w:rsidR="30133A70">
        <w:rPr/>
        <w:t xml:space="preserve"> Illustrative data shown for layout </w:t>
      </w:r>
      <w:r w:rsidR="2E681374">
        <w:rPr/>
        <w:t>purposes</w:t>
      </w:r>
      <w:r w:rsidR="30133A70">
        <w:rPr/>
        <w:t xml:space="preserve"> only.</w:t>
      </w:r>
    </w:p>
    <w:p w:rsidR="356767DC" w:rsidP="1A9CD34E" w:rsidRDefault="356767DC" w14:paraId="597C6C8A" w14:textId="5CEFC846">
      <w:pPr>
        <w:pStyle w:val="ListParagraph"/>
        <w:numPr>
          <w:ilvl w:val="1"/>
          <w:numId w:val="12"/>
        </w:numPr>
        <w:suppressLineNumbers w:val="0"/>
        <w:bidi w:val="0"/>
        <w:spacing w:before="0" w:beforeAutospacing="off" w:after="0" w:afterAutospacing="off" w:line="480" w:lineRule="auto"/>
        <w:ind w:right="0"/>
        <w:jc w:val="left"/>
        <w:rPr/>
      </w:pPr>
      <w:r w:rsidR="356767DC">
        <w:rPr/>
        <w:t>Wireframe for home.html</w:t>
      </w:r>
    </w:p>
    <w:p w:rsidR="356767DC" w:rsidP="1A9CD34E" w:rsidRDefault="356767DC" w14:paraId="50F0C6F3" w14:textId="5C79ED04">
      <w:pPr>
        <w:pStyle w:val="ListParagraph"/>
        <w:suppressLineNumbers w:val="0"/>
        <w:bidi w:val="0"/>
        <w:spacing w:before="0" w:beforeAutospacing="off" w:after="0" w:afterAutospacing="off" w:line="480" w:lineRule="auto"/>
        <w:ind w:left="1440" w:right="0"/>
        <w:jc w:val="left"/>
      </w:pPr>
      <w:r w:rsidR="356767DC">
        <w:drawing>
          <wp:inline wp14:editId="4F8D3DAC" wp14:anchorId="2E13B2DF">
            <wp:extent cx="4229104" cy="5486400"/>
            <wp:effectExtent l="0" t="0" r="0" b="0"/>
            <wp:docPr id="1751622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162224" name="Picture 175162224"/>
                    <pic:cNvPicPr/>
                  </pic:nvPicPr>
                  <pic:blipFill>
                    <a:blip xmlns:r="http://schemas.openxmlformats.org/officeDocument/2006/relationships" r:embed="rId599491753">
                      <a:extLst>
                        <a:ext uri="{28A0092B-C50C-407E-A947-70E740481C1C}">
                          <a14:useLocalDpi xmlns:a14="http://schemas.microsoft.com/office/drawing/2010/main"/>
                        </a:ext>
                      </a:extLst>
                    </a:blip>
                    <a:stretch>
                      <a:fillRect/>
                    </a:stretch>
                  </pic:blipFill>
                  <pic:spPr>
                    <a:xfrm rot="0">
                      <a:off x="0" y="0"/>
                      <a:ext cx="4229104" cy="5486400"/>
                    </a:xfrm>
                    <a:prstGeom prst="rect">
                      <a:avLst/>
                    </a:prstGeom>
                  </pic:spPr>
                </pic:pic>
              </a:graphicData>
            </a:graphic>
          </wp:inline>
        </w:drawing>
      </w:r>
    </w:p>
    <w:p w:rsidR="356767DC" w:rsidP="1A9CD34E" w:rsidRDefault="356767DC" w14:paraId="57DFCA11" w14:textId="2FFF91E3">
      <w:pPr>
        <w:pStyle w:val="ListParagraph"/>
        <w:numPr>
          <w:ilvl w:val="1"/>
          <w:numId w:val="12"/>
        </w:numPr>
        <w:suppressLineNumbers w:val="0"/>
        <w:bidi w:val="0"/>
        <w:spacing w:before="0" w:beforeAutospacing="off" w:after="0" w:afterAutospacing="off" w:line="480" w:lineRule="auto"/>
        <w:ind w:right="0"/>
        <w:jc w:val="left"/>
        <w:rPr/>
      </w:pPr>
      <w:r w:rsidR="356767DC">
        <w:rPr/>
        <w:t xml:space="preserve">Wireframe for </w:t>
      </w:r>
      <w:r w:rsidR="356767DC">
        <w:rPr/>
        <w:t>legislator</w:t>
      </w:r>
      <w:r w:rsidR="356767DC">
        <w:rPr/>
        <w:t>.html</w:t>
      </w:r>
    </w:p>
    <w:p w:rsidR="5D4BC0BB" w:rsidP="1A9CD34E" w:rsidRDefault="5D4BC0BB" w14:paraId="2AD7D65C" w14:textId="6544F3B7">
      <w:pPr>
        <w:pStyle w:val="ListParagraph"/>
        <w:suppressLineNumbers w:val="0"/>
        <w:bidi w:val="0"/>
        <w:spacing w:before="0" w:beforeAutospacing="off" w:after="0" w:afterAutospacing="off" w:line="480" w:lineRule="auto"/>
        <w:ind w:left="1440" w:right="0"/>
        <w:jc w:val="left"/>
      </w:pPr>
      <w:r w:rsidR="5D4BC0BB">
        <w:drawing>
          <wp:inline wp14:editId="046B38A5" wp14:anchorId="5D489715">
            <wp:extent cx="4308232" cy="5486400"/>
            <wp:effectExtent l="0" t="0" r="0" b="0"/>
            <wp:docPr id="14772978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7297861" name="Picture 1477297861"/>
                    <pic:cNvPicPr/>
                  </pic:nvPicPr>
                  <pic:blipFill>
                    <a:blip xmlns:r="http://schemas.openxmlformats.org/officeDocument/2006/relationships" r:embed="rId1524468615">
                      <a:extLst>
                        <a:ext uri="{28A0092B-C50C-407E-A947-70E740481C1C}">
                          <a14:useLocalDpi xmlns:a14="http://schemas.microsoft.com/office/drawing/2010/main"/>
                        </a:ext>
                      </a:extLst>
                    </a:blip>
                    <a:stretch>
                      <a:fillRect/>
                    </a:stretch>
                  </pic:blipFill>
                  <pic:spPr>
                    <a:xfrm rot="0">
                      <a:off x="0" y="0"/>
                      <a:ext cx="4308232" cy="5486400"/>
                    </a:xfrm>
                    <a:prstGeom prst="rect">
                      <a:avLst/>
                    </a:prstGeom>
                  </pic:spPr>
                </pic:pic>
              </a:graphicData>
            </a:graphic>
          </wp:inline>
        </w:drawing>
      </w:r>
    </w:p>
    <w:p w:rsidR="356767DC" w:rsidP="1A9CD34E" w:rsidRDefault="356767DC" w14:paraId="0669F5B8" w14:textId="57709348">
      <w:pPr>
        <w:pStyle w:val="ListParagraph"/>
        <w:numPr>
          <w:ilvl w:val="1"/>
          <w:numId w:val="12"/>
        </w:numPr>
        <w:suppressLineNumbers w:val="0"/>
        <w:bidi w:val="0"/>
        <w:spacing w:before="0" w:beforeAutospacing="off" w:after="0" w:afterAutospacing="off" w:line="480" w:lineRule="auto"/>
        <w:ind w:right="0"/>
        <w:jc w:val="left"/>
        <w:rPr/>
      </w:pPr>
      <w:r w:rsidR="356767DC">
        <w:rPr/>
        <w:t>Wireframe for bill_details.html</w:t>
      </w:r>
    </w:p>
    <w:p w:rsidR="4E65288A" w:rsidP="1A9CD34E" w:rsidRDefault="4E65288A" w14:paraId="74645E8D" w14:textId="58BA7D9F">
      <w:pPr>
        <w:pStyle w:val="ListParagraph"/>
        <w:suppressLineNumbers w:val="0"/>
        <w:bidi w:val="0"/>
        <w:spacing w:before="0" w:beforeAutospacing="off" w:after="0" w:afterAutospacing="off" w:line="480" w:lineRule="auto"/>
        <w:ind w:left="1440" w:right="0"/>
        <w:jc w:val="left"/>
      </w:pPr>
      <w:r w:rsidR="4E65288A">
        <w:drawing>
          <wp:inline wp14:editId="5ACF3F62" wp14:anchorId="449291DA">
            <wp:extent cx="4281854" cy="5486400"/>
            <wp:effectExtent l="0" t="0" r="0" b="0"/>
            <wp:docPr id="9331586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3158697" name="Picture 933158697"/>
                    <pic:cNvPicPr/>
                  </pic:nvPicPr>
                  <pic:blipFill>
                    <a:blip xmlns:r="http://schemas.openxmlformats.org/officeDocument/2006/relationships" r:embed="rId1523938264">
                      <a:extLst>
                        <a:ext uri="{28A0092B-C50C-407E-A947-70E740481C1C}">
                          <a14:useLocalDpi xmlns:a14="http://schemas.microsoft.com/office/drawing/2010/main"/>
                        </a:ext>
                      </a:extLst>
                    </a:blip>
                    <a:stretch>
                      <a:fillRect/>
                    </a:stretch>
                  </pic:blipFill>
                  <pic:spPr>
                    <a:xfrm rot="0">
                      <a:off x="0" y="0"/>
                      <a:ext cx="4281854" cy="5486400"/>
                    </a:xfrm>
                    <a:prstGeom prst="rect">
                      <a:avLst/>
                    </a:prstGeom>
                  </pic:spPr>
                </pic:pic>
              </a:graphicData>
            </a:graphic>
          </wp:inline>
        </w:drawing>
      </w:r>
    </w:p>
    <w:p w:rsidR="356767DC" w:rsidP="1A9CD34E" w:rsidRDefault="356767DC" w14:paraId="2E3590D6" w14:textId="4D84598D">
      <w:pPr>
        <w:pStyle w:val="ListParagraph"/>
        <w:numPr>
          <w:ilvl w:val="1"/>
          <w:numId w:val="12"/>
        </w:numPr>
        <w:suppressLineNumbers w:val="0"/>
        <w:bidi w:val="0"/>
        <w:spacing w:before="0" w:beforeAutospacing="off" w:after="0" w:afterAutospacing="off" w:line="480" w:lineRule="auto"/>
        <w:ind w:right="0"/>
        <w:jc w:val="left"/>
        <w:rPr/>
      </w:pPr>
      <w:r w:rsidR="356767DC">
        <w:rPr/>
        <w:t>Wireframe for discussion.html</w:t>
      </w:r>
    </w:p>
    <w:p w:rsidR="5A1019FB" w:rsidP="1A9CD34E" w:rsidRDefault="5A1019FB" w14:paraId="4F70E550" w14:textId="34F923EF">
      <w:pPr>
        <w:pStyle w:val="ListParagraph"/>
        <w:suppressLineNumbers w:val="0"/>
        <w:bidi w:val="0"/>
        <w:spacing w:before="0" w:beforeAutospacing="off" w:after="0" w:afterAutospacing="off" w:line="480" w:lineRule="auto"/>
        <w:ind w:left="1440" w:right="0"/>
        <w:jc w:val="left"/>
      </w:pPr>
      <w:r w:rsidR="5A1019FB">
        <w:drawing>
          <wp:inline wp14:editId="52447E72" wp14:anchorId="4FBC02A6">
            <wp:extent cx="4255476" cy="5486400"/>
            <wp:effectExtent l="0" t="0" r="0" b="0"/>
            <wp:docPr id="11007493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00749395" name="Picture 1100749395"/>
                    <pic:cNvPicPr/>
                  </pic:nvPicPr>
                  <pic:blipFill>
                    <a:blip xmlns:r="http://schemas.openxmlformats.org/officeDocument/2006/relationships" r:embed="rId254117818">
                      <a:extLst>
                        <a:ext uri="{28A0092B-C50C-407E-A947-70E740481C1C}">
                          <a14:useLocalDpi xmlns:a14="http://schemas.microsoft.com/office/drawing/2010/main"/>
                        </a:ext>
                      </a:extLst>
                    </a:blip>
                    <a:stretch>
                      <a:fillRect/>
                    </a:stretch>
                  </pic:blipFill>
                  <pic:spPr>
                    <a:xfrm rot="0">
                      <a:off x="0" y="0"/>
                      <a:ext cx="4255476" cy="5486400"/>
                    </a:xfrm>
                    <a:prstGeom prst="rect">
                      <a:avLst/>
                    </a:prstGeom>
                  </pic:spPr>
                </pic:pic>
              </a:graphicData>
            </a:graphic>
          </wp:inline>
        </w:drawing>
      </w:r>
    </w:p>
    <w:p w:rsidR="356767DC" w:rsidP="1A9CD34E" w:rsidRDefault="356767DC" w14:paraId="11E7CF44" w14:textId="3070E84A">
      <w:pPr>
        <w:pStyle w:val="ListParagraph"/>
        <w:numPr>
          <w:ilvl w:val="1"/>
          <w:numId w:val="12"/>
        </w:numPr>
        <w:suppressLineNumbers w:val="0"/>
        <w:bidi w:val="0"/>
        <w:spacing w:before="0" w:beforeAutospacing="off" w:after="0" w:afterAutospacing="off" w:line="480" w:lineRule="auto"/>
        <w:ind w:right="0"/>
        <w:jc w:val="left"/>
        <w:rPr/>
      </w:pPr>
      <w:r w:rsidR="356767DC">
        <w:rPr/>
        <w:t>Wireframe for access.html</w:t>
      </w:r>
    </w:p>
    <w:p w:rsidR="7B96E4FF" w:rsidP="1A9CD34E" w:rsidRDefault="7B96E4FF" w14:paraId="11E4119C" w14:textId="7A4A6B8A">
      <w:pPr>
        <w:pStyle w:val="ListParagraph"/>
        <w:suppressLineNumbers w:val="0"/>
        <w:bidi w:val="0"/>
        <w:spacing w:before="0" w:beforeAutospacing="off" w:after="0" w:afterAutospacing="off" w:line="480" w:lineRule="auto"/>
        <w:ind w:left="1440" w:right="0"/>
        <w:jc w:val="left"/>
      </w:pPr>
      <w:r w:rsidR="7B96E4FF">
        <w:drawing>
          <wp:inline wp14:editId="49815A8B" wp14:anchorId="4A5CE966">
            <wp:extent cx="4246685" cy="5486400"/>
            <wp:effectExtent l="0" t="0" r="0" b="0"/>
            <wp:docPr id="9745729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74572998" name="Picture 974572998"/>
                    <pic:cNvPicPr/>
                  </pic:nvPicPr>
                  <pic:blipFill>
                    <a:blip xmlns:r="http://schemas.openxmlformats.org/officeDocument/2006/relationships" r:embed="rId1278304413">
                      <a:extLst>
                        <a:ext uri="{28A0092B-C50C-407E-A947-70E740481C1C}">
                          <a14:useLocalDpi xmlns:a14="http://schemas.microsoft.com/office/drawing/2010/main"/>
                        </a:ext>
                      </a:extLst>
                    </a:blip>
                    <a:stretch>
                      <a:fillRect/>
                    </a:stretch>
                  </pic:blipFill>
                  <pic:spPr>
                    <a:xfrm rot="0">
                      <a:off x="0" y="0"/>
                      <a:ext cx="4246685" cy="5486400"/>
                    </a:xfrm>
                    <a:prstGeom prst="rect">
                      <a:avLst/>
                    </a:prstGeom>
                  </pic:spPr>
                </pic:pic>
              </a:graphicData>
            </a:graphic>
          </wp:inline>
        </w:drawing>
      </w:r>
    </w:p>
    <w:p w:rsidR="356767DC" w:rsidP="1A9CD34E" w:rsidRDefault="356767DC" w14:paraId="651E9E78" w14:textId="2375768E">
      <w:pPr>
        <w:pStyle w:val="ListParagraph"/>
        <w:numPr>
          <w:ilvl w:val="1"/>
          <w:numId w:val="12"/>
        </w:numPr>
        <w:suppressLineNumbers w:val="0"/>
        <w:bidi w:val="0"/>
        <w:spacing w:before="0" w:beforeAutospacing="off" w:after="0" w:afterAutospacing="off" w:line="480" w:lineRule="auto"/>
        <w:ind w:left="1440" w:right="0" w:hanging="360"/>
        <w:jc w:val="left"/>
        <w:rPr/>
      </w:pPr>
      <w:r w:rsidR="356767DC">
        <w:rPr/>
        <w:t>Wireframe for submit_s</w:t>
      </w:r>
      <w:r w:rsidR="0A8890A4">
        <w:rPr/>
        <w:t>ource</w:t>
      </w:r>
      <w:r w:rsidR="356767DC">
        <w:rPr/>
        <w:t>.html</w:t>
      </w:r>
    </w:p>
    <w:p w:rsidR="02F088BD" w:rsidP="1A9CD34E" w:rsidRDefault="02F088BD" w14:paraId="1F3FC504" w14:textId="5B8D51E5">
      <w:pPr>
        <w:pStyle w:val="ListParagraph"/>
        <w:suppressLineNumbers w:val="0"/>
        <w:bidi w:val="0"/>
        <w:spacing w:before="0" w:beforeAutospacing="off" w:after="0" w:afterAutospacing="off" w:line="480" w:lineRule="auto"/>
        <w:ind w:left="1440" w:right="0" w:hanging="360"/>
        <w:jc w:val="left"/>
      </w:pPr>
    </w:p>
    <w:p w:rsidR="0AC05AA0" w:rsidP="1A9CD34E" w:rsidRDefault="0AC05AA0" w14:paraId="655E4235" w14:textId="653AAF42">
      <w:pPr>
        <w:pStyle w:val="ListParagraph"/>
        <w:suppressLineNumbers w:val="0"/>
        <w:bidi w:val="0"/>
        <w:spacing w:before="0" w:beforeAutospacing="off" w:after="0" w:afterAutospacing="off" w:line="480" w:lineRule="auto"/>
        <w:ind w:left="1440" w:right="0"/>
        <w:jc w:val="left"/>
      </w:pPr>
      <w:r w:rsidR="0AC05AA0">
        <w:drawing>
          <wp:inline wp14:editId="2435C91C" wp14:anchorId="48EE4C9E">
            <wp:extent cx="4352192" cy="5486400"/>
            <wp:effectExtent l="0" t="0" r="0" b="0"/>
            <wp:docPr id="16027768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2776844" name="Picture 1602776844"/>
                    <pic:cNvPicPr/>
                  </pic:nvPicPr>
                  <pic:blipFill>
                    <a:blip xmlns:r="http://schemas.openxmlformats.org/officeDocument/2006/relationships" r:embed="rId447459915">
                      <a:extLst>
                        <a:ext uri="{28A0092B-C50C-407E-A947-70E740481C1C}">
                          <a14:useLocalDpi xmlns:a14="http://schemas.microsoft.com/office/drawing/2010/main"/>
                        </a:ext>
                      </a:extLst>
                    </a:blip>
                    <a:stretch>
                      <a:fillRect/>
                    </a:stretch>
                  </pic:blipFill>
                  <pic:spPr>
                    <a:xfrm rot="0">
                      <a:off x="0" y="0"/>
                      <a:ext cx="4352192" cy="5486400"/>
                    </a:xfrm>
                    <a:prstGeom prst="rect">
                      <a:avLst/>
                    </a:prstGeom>
                  </pic:spPr>
                </pic:pic>
              </a:graphicData>
            </a:graphic>
          </wp:inline>
        </w:drawing>
      </w:r>
    </w:p>
    <w:p w:rsidR="356767DC" w:rsidP="1A9CD34E" w:rsidRDefault="356767DC" w14:paraId="253E552D" w14:textId="0FA4676C">
      <w:pPr>
        <w:pStyle w:val="ListParagraph"/>
        <w:numPr>
          <w:ilvl w:val="1"/>
          <w:numId w:val="12"/>
        </w:numPr>
        <w:suppressLineNumbers w:val="0"/>
        <w:bidi w:val="0"/>
        <w:spacing w:before="0" w:beforeAutospacing="off" w:after="0" w:afterAutospacing="off" w:line="480" w:lineRule="auto"/>
        <w:ind w:right="0"/>
        <w:jc w:val="left"/>
        <w:rPr/>
      </w:pPr>
      <w:r w:rsidR="356767DC">
        <w:rPr/>
        <w:t>Wireframe for profile.html</w:t>
      </w:r>
    </w:p>
    <w:p w:rsidR="6F0A472F" w:rsidP="1A9CD34E" w:rsidRDefault="6F0A472F" w14:paraId="135ABF0A" w14:textId="66A81951">
      <w:pPr>
        <w:pStyle w:val="ListParagraph"/>
        <w:suppressLineNumbers w:val="0"/>
        <w:bidi w:val="0"/>
        <w:spacing w:before="0" w:beforeAutospacing="off" w:after="0" w:afterAutospacing="off" w:line="480" w:lineRule="auto"/>
        <w:ind w:left="1440" w:right="0"/>
        <w:jc w:val="left"/>
      </w:pPr>
      <w:r w:rsidR="6F0A472F">
        <w:drawing>
          <wp:inline wp14:editId="4AA7A08A" wp14:anchorId="73786AAE">
            <wp:extent cx="4264270" cy="5486400"/>
            <wp:effectExtent l="0" t="0" r="0" b="0"/>
            <wp:docPr id="4451708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5170806" name="Picture 445170806"/>
                    <pic:cNvPicPr/>
                  </pic:nvPicPr>
                  <pic:blipFill>
                    <a:blip xmlns:r="http://schemas.openxmlformats.org/officeDocument/2006/relationships" r:embed="rId828580371">
                      <a:extLst>
                        <a:ext uri="{28A0092B-C50C-407E-A947-70E740481C1C}">
                          <a14:useLocalDpi xmlns:a14="http://schemas.microsoft.com/office/drawing/2010/main"/>
                        </a:ext>
                      </a:extLst>
                    </a:blip>
                    <a:stretch>
                      <a:fillRect/>
                    </a:stretch>
                  </pic:blipFill>
                  <pic:spPr>
                    <a:xfrm rot="0">
                      <a:off x="0" y="0"/>
                      <a:ext cx="4264270" cy="5486400"/>
                    </a:xfrm>
                    <a:prstGeom prst="rect">
                      <a:avLst/>
                    </a:prstGeom>
                  </pic:spPr>
                </pic:pic>
              </a:graphicData>
            </a:graphic>
          </wp:inline>
        </w:drawing>
      </w:r>
    </w:p>
    <w:p w:rsidR="356767DC" w:rsidP="1A9CD34E" w:rsidRDefault="356767DC" w14:paraId="23352B3F" w14:textId="09E38502">
      <w:pPr>
        <w:pStyle w:val="ListParagraph"/>
        <w:numPr>
          <w:ilvl w:val="1"/>
          <w:numId w:val="12"/>
        </w:numPr>
        <w:suppressLineNumbers w:val="0"/>
        <w:bidi w:val="0"/>
        <w:spacing w:before="0" w:beforeAutospacing="off" w:after="0" w:afterAutospacing="off" w:line="480" w:lineRule="auto"/>
        <w:ind w:right="0"/>
        <w:jc w:val="left"/>
        <w:rPr/>
      </w:pPr>
      <w:r w:rsidR="356767DC">
        <w:rPr/>
        <w:t>Wireframe for report_issue.html</w:t>
      </w:r>
    </w:p>
    <w:p w:rsidR="100F536A" w:rsidP="1A9CD34E" w:rsidRDefault="100F536A" w14:paraId="0E3CC9BD" w14:textId="7C377791">
      <w:pPr>
        <w:pStyle w:val="ListParagraph"/>
        <w:suppressLineNumbers w:val="0"/>
        <w:bidi w:val="0"/>
        <w:spacing w:before="0" w:beforeAutospacing="off" w:after="0" w:afterAutospacing="off" w:line="480" w:lineRule="auto"/>
        <w:ind w:left="1440" w:right="0"/>
        <w:jc w:val="left"/>
      </w:pPr>
      <w:r w:rsidR="100F536A">
        <w:drawing>
          <wp:inline wp14:editId="0222C781" wp14:anchorId="0B82D2B7">
            <wp:extent cx="4290647" cy="5486400"/>
            <wp:effectExtent l="0" t="0" r="0" b="0"/>
            <wp:docPr id="13279293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27929394" name="Picture 1327929394"/>
                    <pic:cNvPicPr/>
                  </pic:nvPicPr>
                  <pic:blipFill>
                    <a:blip xmlns:r="http://schemas.openxmlformats.org/officeDocument/2006/relationships" r:embed="rId1206026264">
                      <a:extLst>
                        <a:ext uri="{28A0092B-C50C-407E-A947-70E740481C1C}">
                          <a14:useLocalDpi xmlns:a14="http://schemas.microsoft.com/office/drawing/2010/main"/>
                        </a:ext>
                      </a:extLst>
                    </a:blip>
                    <a:stretch>
                      <a:fillRect/>
                    </a:stretch>
                  </pic:blipFill>
                  <pic:spPr>
                    <a:xfrm rot="0">
                      <a:off x="0" y="0"/>
                      <a:ext cx="4290647" cy="5486400"/>
                    </a:xfrm>
                    <a:prstGeom prst="rect">
                      <a:avLst/>
                    </a:prstGeom>
                  </pic:spPr>
                </pic:pic>
              </a:graphicData>
            </a:graphic>
          </wp:inline>
        </w:drawing>
      </w:r>
    </w:p>
    <w:p w:rsidR="356767DC" w:rsidP="1A9CD34E" w:rsidRDefault="356767DC" w14:paraId="64D93CCB" w14:textId="4CB30DBF">
      <w:pPr>
        <w:pStyle w:val="ListParagraph"/>
        <w:numPr>
          <w:ilvl w:val="1"/>
          <w:numId w:val="12"/>
        </w:numPr>
        <w:suppressLineNumbers w:val="0"/>
        <w:bidi w:val="0"/>
        <w:spacing w:before="0" w:beforeAutospacing="off" w:after="0" w:afterAutospacing="off" w:line="480" w:lineRule="auto"/>
        <w:ind w:right="0"/>
        <w:jc w:val="left"/>
        <w:rPr/>
      </w:pPr>
      <w:r w:rsidR="356767DC">
        <w:rPr/>
        <w:t>Wireframe for moderator</w:t>
      </w:r>
      <w:r w:rsidR="64FC664F">
        <w:rPr/>
        <w:t>_dashboard</w:t>
      </w:r>
      <w:r w:rsidR="356767DC">
        <w:rPr/>
        <w:t>.html</w:t>
      </w:r>
    </w:p>
    <w:p w:rsidR="7F7C9E50" w:rsidP="1A9CD34E" w:rsidRDefault="7F7C9E50" w14:paraId="27894524" w14:textId="586D0844">
      <w:pPr>
        <w:pStyle w:val="ListParagraph"/>
        <w:suppressLineNumbers w:val="0"/>
        <w:bidi w:val="0"/>
        <w:spacing w:before="0" w:beforeAutospacing="off" w:after="0" w:afterAutospacing="off" w:line="480" w:lineRule="auto"/>
        <w:ind w:left="1440" w:right="0"/>
        <w:jc w:val="left"/>
      </w:pPr>
      <w:r w:rsidR="7F7C9E50">
        <w:drawing>
          <wp:inline wp14:editId="1BBFAAE5" wp14:anchorId="78F6B610">
            <wp:extent cx="4264270" cy="5486400"/>
            <wp:effectExtent l="0" t="0" r="0" b="0"/>
            <wp:docPr id="5560416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56041661" name="Picture 556041661"/>
                    <pic:cNvPicPr/>
                  </pic:nvPicPr>
                  <pic:blipFill>
                    <a:blip xmlns:r="http://schemas.openxmlformats.org/officeDocument/2006/relationships" r:embed="rId1009670098">
                      <a:extLst>
                        <a:ext uri="{28A0092B-C50C-407E-A947-70E740481C1C}">
                          <a14:useLocalDpi xmlns:a14="http://schemas.microsoft.com/office/drawing/2010/main"/>
                        </a:ext>
                      </a:extLst>
                    </a:blip>
                    <a:stretch>
                      <a:fillRect/>
                    </a:stretch>
                  </pic:blipFill>
                  <pic:spPr>
                    <a:xfrm rot="0">
                      <a:off x="0" y="0"/>
                      <a:ext cx="4264270" cy="5486400"/>
                    </a:xfrm>
                    <a:prstGeom prst="rect">
                      <a:avLst/>
                    </a:prstGeom>
                  </pic:spPr>
                </pic:pic>
              </a:graphicData>
            </a:graphic>
          </wp:inline>
        </w:drawing>
      </w:r>
    </w:p>
    <w:p w:rsidR="356767DC" w:rsidP="1A9CD34E" w:rsidRDefault="356767DC" w14:paraId="4B38DC37" w14:textId="04FF9248">
      <w:pPr>
        <w:pStyle w:val="ListParagraph"/>
        <w:numPr>
          <w:ilvl w:val="1"/>
          <w:numId w:val="12"/>
        </w:numPr>
        <w:suppressLineNumbers w:val="0"/>
        <w:bidi w:val="0"/>
        <w:spacing w:before="0" w:beforeAutospacing="off" w:after="0" w:afterAutospacing="off" w:line="480" w:lineRule="auto"/>
        <w:ind w:right="0"/>
        <w:jc w:val="left"/>
        <w:rPr/>
      </w:pPr>
      <w:r w:rsidR="356767DC">
        <w:rPr/>
        <w:t>Wireframe for admin</w:t>
      </w:r>
      <w:r w:rsidR="38B96A93">
        <w:rPr/>
        <w:t>_dashboard</w:t>
      </w:r>
      <w:r w:rsidR="356767DC">
        <w:rPr/>
        <w:t>.html</w:t>
      </w:r>
    </w:p>
    <w:p w:rsidR="316B46F0" w:rsidP="1A9CD34E" w:rsidRDefault="316B46F0" w14:paraId="21EEDB53" w14:textId="00A38C2C">
      <w:pPr>
        <w:pStyle w:val="ListParagraph"/>
        <w:suppressLineNumbers w:val="0"/>
        <w:bidi w:val="0"/>
        <w:spacing w:before="0" w:beforeAutospacing="off" w:after="0" w:afterAutospacing="off" w:line="480" w:lineRule="auto"/>
        <w:ind w:left="1440" w:right="0"/>
        <w:jc w:val="left"/>
      </w:pPr>
      <w:r w:rsidR="316B46F0">
        <w:drawing>
          <wp:inline wp14:editId="5F9C5BA3" wp14:anchorId="5D87E1FF">
            <wp:extent cx="4343400" cy="5486400"/>
            <wp:effectExtent l="0" t="0" r="0" b="0"/>
            <wp:docPr id="18672822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7282212" name="Picture 1867282212"/>
                    <pic:cNvPicPr/>
                  </pic:nvPicPr>
                  <pic:blipFill>
                    <a:blip xmlns:r="http://schemas.openxmlformats.org/officeDocument/2006/relationships" r:embed="rId1445111723">
                      <a:extLst>
                        <a:ext uri="{28A0092B-C50C-407E-A947-70E740481C1C}">
                          <a14:useLocalDpi xmlns:a14="http://schemas.microsoft.com/office/drawing/2010/main"/>
                        </a:ext>
                      </a:extLst>
                    </a:blip>
                    <a:stretch>
                      <a:fillRect/>
                    </a:stretch>
                  </pic:blipFill>
                  <pic:spPr>
                    <a:xfrm rot="0">
                      <a:off x="0" y="0"/>
                      <a:ext cx="4343400" cy="5486400"/>
                    </a:xfrm>
                    <a:prstGeom prst="rect">
                      <a:avLst/>
                    </a:prstGeom>
                  </pic:spPr>
                </pic:pic>
              </a:graphicData>
            </a:graphic>
          </wp:inline>
        </w:drawing>
      </w:r>
    </w:p>
    <w:p w:rsidR="356767DC" w:rsidP="1A9CD34E" w:rsidRDefault="356767DC" w14:paraId="6E91580D" w14:textId="29DF7BB7">
      <w:pPr>
        <w:pStyle w:val="ListParagraph"/>
        <w:numPr>
          <w:ilvl w:val="1"/>
          <w:numId w:val="12"/>
        </w:numPr>
        <w:suppressLineNumbers w:val="0"/>
        <w:bidi w:val="0"/>
        <w:spacing w:before="0" w:beforeAutospacing="off" w:after="0" w:afterAutospacing="off" w:line="480" w:lineRule="auto"/>
        <w:ind w:right="0"/>
        <w:jc w:val="left"/>
        <w:rPr/>
      </w:pPr>
      <w:r w:rsidR="356767DC">
        <w:rPr/>
        <w:t xml:space="preserve">Wireframe for </w:t>
      </w:r>
      <w:r w:rsidR="356767DC">
        <w:rPr/>
        <w:t>compare</w:t>
      </w:r>
      <w:r w:rsidR="356767DC">
        <w:rPr/>
        <w:t>.html</w:t>
      </w:r>
    </w:p>
    <w:p w:rsidR="5CD2C86B" w:rsidP="1A9CD34E" w:rsidRDefault="5CD2C86B" w14:paraId="21F2D9FE" w14:textId="4B21A72E">
      <w:pPr>
        <w:pStyle w:val="ListParagraph"/>
        <w:suppressLineNumbers w:val="0"/>
        <w:bidi w:val="0"/>
        <w:spacing w:before="0" w:beforeAutospacing="off" w:after="0" w:afterAutospacing="off" w:line="480" w:lineRule="auto"/>
        <w:ind w:left="1440" w:right="0"/>
        <w:jc w:val="left"/>
      </w:pPr>
      <w:r w:rsidR="5CD2C86B">
        <w:drawing>
          <wp:inline wp14:editId="634DD240" wp14:anchorId="2F087411">
            <wp:extent cx="4237892" cy="5486400"/>
            <wp:effectExtent l="0" t="0" r="0" b="0"/>
            <wp:docPr id="11149292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4929251" name="Picture 1114929251"/>
                    <pic:cNvPicPr/>
                  </pic:nvPicPr>
                  <pic:blipFill>
                    <a:blip xmlns:r="http://schemas.openxmlformats.org/officeDocument/2006/relationships" r:embed="rId1714312470">
                      <a:extLst>
                        <a:ext uri="{28A0092B-C50C-407E-A947-70E740481C1C}">
                          <a14:useLocalDpi xmlns:a14="http://schemas.microsoft.com/office/drawing/2010/main"/>
                        </a:ext>
                      </a:extLst>
                    </a:blip>
                    <a:stretch>
                      <a:fillRect/>
                    </a:stretch>
                  </pic:blipFill>
                  <pic:spPr>
                    <a:xfrm rot="0">
                      <a:off x="0" y="0"/>
                      <a:ext cx="4237892" cy="5486400"/>
                    </a:xfrm>
                    <a:prstGeom prst="rect">
                      <a:avLst/>
                    </a:prstGeom>
                  </pic:spPr>
                </pic:pic>
              </a:graphicData>
            </a:graphic>
          </wp:inline>
        </w:drawing>
      </w:r>
    </w:p>
    <w:p w:rsidR="00000C2F" w:rsidP="7EBE37D9" w:rsidRDefault="00000C2F" w14:paraId="08435B0A" w14:textId="552F21C9">
      <w:pPr>
        <w:pStyle w:val="ListParagraph"/>
        <w:numPr>
          <w:ilvl w:val="0"/>
          <w:numId w:val="12"/>
        </w:numPr>
        <w:suppressLineNumbers w:val="0"/>
        <w:bidi w:val="0"/>
        <w:spacing w:before="0" w:beforeAutospacing="off" w:after="0" w:afterAutospacing="off" w:line="480" w:lineRule="auto"/>
        <w:ind w:left="720" w:right="0" w:hanging="360"/>
        <w:jc w:val="left"/>
        <w:rPr/>
      </w:pPr>
      <w:r w:rsidR="37F869AB">
        <w:rPr/>
        <w:t>Content and Approval Rules.</w:t>
      </w:r>
      <w:r w:rsidR="38517FE9">
        <w:rPr/>
        <w:t xml:space="preserve"> User discussion comments are published </w:t>
      </w:r>
      <w:r w:rsidR="38517FE9">
        <w:rPr/>
        <w:t>immediately</w:t>
      </w:r>
      <w:r w:rsidR="38517FE9">
        <w:rPr/>
        <w:t xml:space="preserve"> and can be reported</w:t>
      </w:r>
      <w:r w:rsidR="38517FE9">
        <w:rPr/>
        <w:t xml:space="preserve">.  </w:t>
      </w:r>
      <w:r w:rsidR="38517FE9">
        <w:rPr/>
        <w:t xml:space="preserve">A reported comment enters a pending moderation queue while </w:t>
      </w:r>
      <w:r w:rsidR="38517FE9">
        <w:rPr/>
        <w:t>remaining</w:t>
      </w:r>
      <w:r w:rsidR="38517FE9">
        <w:rPr/>
        <w:t xml:space="preserve"> public unless removed. </w:t>
      </w:r>
      <w:r w:rsidR="007D4D90">
        <w:rPr/>
        <w:t xml:space="preserve">Submitted source links </w:t>
      </w:r>
      <w:r w:rsidR="007D4D90">
        <w:rPr/>
        <w:t>remain</w:t>
      </w:r>
      <w:r w:rsidR="007D4D90">
        <w:rPr/>
        <w:t xml:space="preserve"> pending until reviewed. Moderator decisions are recorded as approved/rejected/removed, all with justification. Moderators can recommend account suspensions, but </w:t>
      </w:r>
      <w:r w:rsidR="455393B8">
        <w:rPr/>
        <w:t>Administrators</w:t>
      </w:r>
      <w:r w:rsidR="007D4D90">
        <w:rPr/>
        <w:t xml:space="preserve"> make the final decision. </w:t>
      </w:r>
      <w:r w:rsidR="4C43B9F6">
        <w:rPr/>
        <w:t>Sources (facts/opinions) shown from official records, cited claims, and member opinions appear with distinct labels. Approving a link confirms review of the submission, not necessarily the truth of every linked claim.</w:t>
      </w:r>
    </w:p>
    <w:p w:rsidR="4A7C0D49" w:rsidP="3C8E3541" w:rsidRDefault="4A7C0D49" w14:paraId="749350BC" w14:textId="080CAF5F">
      <w:pPr>
        <w:pStyle w:val="ListParagraph"/>
        <w:numPr>
          <w:ilvl w:val="0"/>
          <w:numId w:val="12"/>
        </w:numPr>
        <w:rPr/>
      </w:pPr>
      <w:r w:rsidR="4A7C0D49">
        <w:rPr/>
        <w:t>Meeting Documentation and Team Implementation</w:t>
      </w:r>
    </w:p>
    <w:p w:rsidR="7EBE37D9" w:rsidP="1A9CD34E" w:rsidRDefault="7EBE37D9" w14:paraId="3F1902E4" w14:textId="7B5ED990">
      <w:pPr>
        <w:pStyle w:val="ListParagraph"/>
        <w:numPr>
          <w:ilvl w:val="1"/>
          <w:numId w:val="12"/>
        </w:numPr>
        <w:ind/>
        <w:rPr/>
      </w:pPr>
      <w:r w:rsidR="5AE57442">
        <w:rPr/>
        <w:t>Mee</w:t>
      </w:r>
      <w:r w:rsidR="6334FDF8">
        <w:rPr/>
        <w:t>ting</w:t>
      </w:r>
    </w:p>
    <w:tbl>
      <w:tblPr>
        <w:tblStyle w:val="TableGrid"/>
        <w:tblW w:w="0" w:type="auto"/>
        <w:tblInd w:w="1440" w:type="dxa"/>
        <w:tblLook w:val="06A0" w:firstRow="1" w:lastRow="0" w:firstColumn="1" w:lastColumn="0" w:noHBand="1" w:noVBand="1"/>
      </w:tblPr>
      <w:tblGrid>
        <w:gridCol w:w="3960"/>
        <w:gridCol w:w="3960"/>
      </w:tblGrid>
      <w:tr w:rsidR="3C8E3541" w:rsidTr="1A9CD34E" w14:paraId="56315D02">
        <w:trPr>
          <w:trHeight w:val="300"/>
        </w:trPr>
        <w:tc>
          <w:tcPr>
            <w:tcW w:w="3960" w:type="dxa"/>
            <w:tcMar/>
          </w:tcPr>
          <w:p w:rsidR="687D38B9" w:rsidP="3C8E3541" w:rsidRDefault="687D38B9" w14:paraId="03092207" w14:textId="238E0CFB">
            <w:pPr>
              <w:pStyle w:val="Normal"/>
            </w:pPr>
            <w:r w:rsidR="687D38B9">
              <w:rPr/>
              <w:t>When/Duration</w:t>
            </w:r>
          </w:p>
        </w:tc>
        <w:tc>
          <w:tcPr>
            <w:tcW w:w="3960" w:type="dxa"/>
            <w:tcMar/>
          </w:tcPr>
          <w:p w:rsidR="3C8E3541" w:rsidP="7EBE37D9" w:rsidRDefault="3C8E3541" w14:paraId="232F425C" w14:textId="535B5983">
            <w:pPr>
              <w:pStyle w:val="Normal"/>
              <w:suppressLineNumbers w:val="0"/>
              <w:bidi w:val="0"/>
              <w:spacing w:before="0" w:beforeAutospacing="off" w:after="0" w:afterAutospacing="off" w:line="240" w:lineRule="auto"/>
              <w:ind w:left="0" w:right="0" w:firstLine="0"/>
              <w:jc w:val="left"/>
            </w:pPr>
            <w:r w:rsidR="33F6B263">
              <w:rPr/>
              <w:t>09/24/</w:t>
            </w:r>
            <w:r w:rsidR="33F6B263">
              <w:rPr/>
              <w:t xml:space="preserve">2026 </w:t>
            </w:r>
            <w:r w:rsidR="15780AF7">
              <w:rPr/>
              <w:t xml:space="preserve"> [</w:t>
            </w:r>
            <w:r w:rsidR="15780AF7">
              <w:rPr/>
              <w:t>8:20PM – 8:25PM]</w:t>
            </w:r>
          </w:p>
        </w:tc>
      </w:tr>
      <w:tr w:rsidR="3C8E3541" w:rsidTr="1A9CD34E" w14:paraId="58E7083C">
        <w:trPr>
          <w:trHeight w:val="300"/>
        </w:trPr>
        <w:tc>
          <w:tcPr>
            <w:tcW w:w="3960" w:type="dxa"/>
            <w:tcMar/>
          </w:tcPr>
          <w:p w:rsidR="3C8E3541" w:rsidP="3C8E3541" w:rsidRDefault="3C8E3541" w14:paraId="35AFD4B6" w14:textId="0196002A">
            <w:pPr>
              <w:pStyle w:val="Normal"/>
            </w:pPr>
            <w:r w:rsidR="4EA77BC5">
              <w:rPr/>
              <w:t>Where</w:t>
            </w:r>
          </w:p>
        </w:tc>
        <w:tc>
          <w:tcPr>
            <w:tcW w:w="3960" w:type="dxa"/>
            <w:tcMar/>
          </w:tcPr>
          <w:p w:rsidR="3C8E3541" w:rsidP="7EBE37D9" w:rsidRDefault="3C8E3541" w14:paraId="3E3E59EE" w14:textId="31B12357">
            <w:pPr>
              <w:pStyle w:val="Normal"/>
              <w:ind w:firstLine="0"/>
            </w:pPr>
            <w:r w:rsidR="456BA4F6">
              <w:rPr/>
              <w:t>Classroom</w:t>
            </w:r>
          </w:p>
        </w:tc>
      </w:tr>
      <w:tr w:rsidR="3C8E3541" w:rsidTr="1A9CD34E" w14:paraId="03B70660">
        <w:trPr>
          <w:trHeight w:val="300"/>
        </w:trPr>
        <w:tc>
          <w:tcPr>
            <w:tcW w:w="3960" w:type="dxa"/>
            <w:tcMar/>
          </w:tcPr>
          <w:p w:rsidR="3C8E3541" w:rsidP="3C8E3541" w:rsidRDefault="3C8E3541" w14:paraId="432E5D33" w14:textId="00C14FC0">
            <w:pPr>
              <w:pStyle w:val="Normal"/>
            </w:pPr>
            <w:r w:rsidR="4EA77BC5">
              <w:rPr/>
              <w:t>Who</w:t>
            </w:r>
          </w:p>
        </w:tc>
        <w:tc>
          <w:tcPr>
            <w:tcW w:w="3960" w:type="dxa"/>
            <w:tcMar/>
          </w:tcPr>
          <w:p w:rsidR="3C8E3541" w:rsidP="7EBE37D9" w:rsidRDefault="3C8E3541" w14:paraId="0DD75569" w14:textId="44C7312F">
            <w:pPr>
              <w:pStyle w:val="Normal"/>
              <w:ind w:firstLine="0"/>
            </w:pPr>
            <w:r w:rsidR="271C84FB">
              <w:rPr/>
              <w:t>Dominic, Maximus, Nathan, Momar</w:t>
            </w:r>
          </w:p>
        </w:tc>
      </w:tr>
      <w:tr w:rsidR="3C8E3541" w:rsidTr="1A9CD34E" w14:paraId="0C2A9F9E">
        <w:trPr>
          <w:trHeight w:val="300"/>
        </w:trPr>
        <w:tc>
          <w:tcPr>
            <w:tcW w:w="3960" w:type="dxa"/>
            <w:tcMar/>
          </w:tcPr>
          <w:p w:rsidR="3C8E3541" w:rsidP="3C8E3541" w:rsidRDefault="3C8E3541" w14:paraId="14D62A31" w14:textId="77DAF465">
            <w:pPr>
              <w:pStyle w:val="Normal"/>
            </w:pPr>
            <w:r w:rsidR="4EA77BC5">
              <w:rPr/>
              <w:t>What was completed</w:t>
            </w:r>
          </w:p>
        </w:tc>
        <w:tc>
          <w:tcPr>
            <w:tcW w:w="3960" w:type="dxa"/>
            <w:tcMar/>
          </w:tcPr>
          <w:p w:rsidR="3C8E3541" w:rsidP="7EBE37D9" w:rsidRDefault="3C8E3541" w14:paraId="5A756A4E" w14:textId="277F1C97">
            <w:pPr>
              <w:pStyle w:val="Normal"/>
              <w:ind w:firstLine="0"/>
            </w:pPr>
            <w:r w:rsidR="27ED738C">
              <w:rPr/>
              <w:t>Initial meeting for group creation</w:t>
            </w:r>
            <w:r w:rsidR="13FA5F03">
              <w:rPr/>
              <w:t>, exchanged contact information</w:t>
            </w:r>
          </w:p>
        </w:tc>
      </w:tr>
      <w:tr w:rsidR="3C8E3541" w:rsidTr="1A9CD34E" w14:paraId="382C7477">
        <w:trPr>
          <w:trHeight w:val="300"/>
        </w:trPr>
        <w:tc>
          <w:tcPr>
            <w:tcW w:w="3960" w:type="dxa"/>
            <w:tcMar/>
          </w:tcPr>
          <w:p w:rsidR="3C8E3541" w:rsidP="7EBE37D9" w:rsidRDefault="3C8E3541" w14:paraId="5E1E2FA4" w14:textId="61D08D9E">
            <w:pPr>
              <w:pStyle w:val="Normal"/>
              <w:suppressLineNumbers w:val="0"/>
              <w:bidi w:val="0"/>
              <w:spacing w:before="0" w:beforeAutospacing="off" w:after="0" w:afterAutospacing="off" w:line="240" w:lineRule="auto"/>
              <w:ind w:left="0" w:right="0" w:firstLine="720"/>
              <w:jc w:val="left"/>
            </w:pPr>
            <w:r w:rsidR="4EA77BC5">
              <w:rPr/>
              <w:t xml:space="preserve">What </w:t>
            </w:r>
            <w:r w:rsidR="4EA77BC5">
              <w:rPr/>
              <w:t>are</w:t>
            </w:r>
            <w:r w:rsidR="4EA77BC5">
              <w:rPr/>
              <w:t xml:space="preserve"> next tasks</w:t>
            </w:r>
          </w:p>
        </w:tc>
        <w:tc>
          <w:tcPr>
            <w:tcW w:w="3960" w:type="dxa"/>
            <w:tcMar/>
          </w:tcPr>
          <w:p w:rsidR="3C8E3541" w:rsidP="7EBE37D9" w:rsidRDefault="3C8E3541" w14:paraId="0CAE6BAE" w14:textId="2DAD820A">
            <w:pPr>
              <w:pStyle w:val="Normal"/>
              <w:ind w:firstLine="0"/>
            </w:pPr>
            <w:r w:rsidR="6F40E2C9">
              <w:rPr/>
              <w:t xml:space="preserve">Each member </w:t>
            </w:r>
            <w:r w:rsidR="6F40E2C9">
              <w:rPr/>
              <w:t>create</w:t>
            </w:r>
            <w:r w:rsidR="6F40E2C9">
              <w:rPr/>
              <w:t xml:space="preserve"> soft project proposal.</w:t>
            </w:r>
          </w:p>
        </w:tc>
      </w:tr>
      <w:tr w:rsidR="3C8E3541" w:rsidTr="1A9CD34E" w14:paraId="6EDF9E1A">
        <w:trPr>
          <w:trHeight w:val="300"/>
        </w:trPr>
        <w:tc>
          <w:tcPr>
            <w:tcW w:w="3960" w:type="dxa"/>
            <w:tcMar/>
          </w:tcPr>
          <w:p w:rsidR="3C8E3541" w:rsidP="3C8E3541" w:rsidRDefault="3C8E3541" w14:paraId="049AE4E5" w14:textId="48A71918">
            <w:pPr>
              <w:pStyle w:val="Normal"/>
            </w:pPr>
            <w:r w:rsidR="4EA77BC5">
              <w:rPr/>
              <w:t>Issues/Roadblocks</w:t>
            </w:r>
          </w:p>
        </w:tc>
        <w:tc>
          <w:tcPr>
            <w:tcW w:w="3960" w:type="dxa"/>
            <w:tcMar/>
          </w:tcPr>
          <w:p w:rsidR="3C8E3541" w:rsidP="7EBE37D9" w:rsidRDefault="3C8E3541" w14:paraId="22614918" w14:textId="1BF4C56C">
            <w:pPr>
              <w:pStyle w:val="Normal"/>
              <w:ind w:firstLine="0"/>
            </w:pPr>
            <w:r w:rsidR="4B7217DB">
              <w:rPr/>
              <w:t>NONE</w:t>
            </w:r>
          </w:p>
        </w:tc>
      </w:tr>
    </w:tbl>
    <w:tbl>
      <w:tblPr>
        <w:tblStyle w:val="TableGrid"/>
        <w:tblW w:w="7920" w:type="dxa"/>
        <w:tblInd w:w="1440" w:type="dxa"/>
        <w:tblLook w:val="06A0" w:firstRow="1" w:lastRow="0" w:firstColumn="1" w:lastColumn="0" w:noHBand="1" w:noVBand="1"/>
      </w:tblPr>
      <w:tblGrid>
        <w:gridCol w:w="1590"/>
        <w:gridCol w:w="1578"/>
        <w:gridCol w:w="1584"/>
        <w:gridCol w:w="1584"/>
        <w:gridCol w:w="1584"/>
      </w:tblGrid>
      <w:tr w:rsidR="3C8E3541" w:rsidTr="771C55D9" w14:paraId="50BE5804">
        <w:trPr>
          <w:trHeight w:val="300"/>
        </w:trPr>
        <w:tc>
          <w:tcPr>
            <w:tcW w:w="1590" w:type="dxa"/>
            <w:shd w:val="clear" w:color="auto" w:fill="DAE8F8"/>
            <w:tcMar/>
          </w:tcPr>
          <w:p w:rsidR="3C8E3541" w:rsidP="7EBE37D9" w:rsidRDefault="3C8E3541" w14:paraId="2DB2233A" w14:textId="52AB37F8">
            <w:pPr>
              <w:pStyle w:val="ListParagraph"/>
              <w:suppressLineNumbers w:val="0"/>
              <w:bidi w:val="0"/>
              <w:spacing w:before="0" w:beforeAutospacing="off" w:after="0" w:afterAutospacing="off" w:line="240" w:lineRule="auto"/>
              <w:ind w:left="90" w:right="0"/>
              <w:jc w:val="both"/>
              <w:rPr>
                <w:b w:val="1"/>
                <w:bCs w:val="1"/>
              </w:rPr>
            </w:pPr>
            <w:r w:rsidRPr="7EBE37D9" w:rsidR="612BAEA4">
              <w:rPr>
                <w:b w:val="1"/>
                <w:bCs w:val="1"/>
              </w:rPr>
              <w:t>Team</w:t>
            </w:r>
          </w:p>
          <w:p w:rsidR="3C8E3541" w:rsidP="7EBE37D9" w:rsidRDefault="3C8E3541" w14:paraId="002CE3CF" w14:textId="79A3B03A">
            <w:pPr>
              <w:pStyle w:val="ListParagraph"/>
              <w:suppressLineNumbers w:val="0"/>
              <w:bidi w:val="0"/>
              <w:spacing w:before="0" w:beforeAutospacing="off" w:after="0" w:afterAutospacing="off" w:line="240" w:lineRule="auto"/>
              <w:ind w:left="90" w:right="0"/>
              <w:jc w:val="both"/>
              <w:rPr>
                <w:b w:val="1"/>
                <w:bCs w:val="1"/>
              </w:rPr>
            </w:pPr>
            <w:r w:rsidRPr="7EBE37D9" w:rsidR="612BAEA4">
              <w:rPr>
                <w:b w:val="1"/>
                <w:bCs w:val="1"/>
              </w:rPr>
              <w:t>Performance</w:t>
            </w:r>
          </w:p>
        </w:tc>
        <w:tc>
          <w:tcPr>
            <w:tcW w:w="1578" w:type="dxa"/>
            <w:shd w:val="clear" w:color="auto" w:fill="DAE8F8"/>
            <w:tcMar/>
          </w:tcPr>
          <w:p w:rsidR="3C8E3541" w:rsidP="7EBE37D9" w:rsidRDefault="3C8E3541" w14:paraId="10A6A07E" w14:textId="2EF936CC">
            <w:pPr>
              <w:pStyle w:val="ListParagraph"/>
              <w:ind w:left="90"/>
              <w:rPr>
                <w:b w:val="1"/>
                <w:bCs w:val="1"/>
              </w:rPr>
            </w:pPr>
            <w:r w:rsidRPr="7EBE37D9" w:rsidR="28EB12DA">
              <w:rPr>
                <w:b w:val="1"/>
                <w:bCs w:val="1"/>
              </w:rPr>
              <w:t>Dominic</w:t>
            </w:r>
          </w:p>
        </w:tc>
        <w:tc>
          <w:tcPr>
            <w:tcW w:w="1584" w:type="dxa"/>
            <w:shd w:val="clear" w:color="auto" w:fill="DAE8F8"/>
            <w:tcMar/>
          </w:tcPr>
          <w:p w:rsidR="3C8E3541" w:rsidP="7EBE37D9" w:rsidRDefault="3C8E3541" w14:paraId="4FCCE2FA" w14:textId="1152118D">
            <w:pPr>
              <w:pStyle w:val="ListParagraph"/>
              <w:ind w:left="90"/>
              <w:rPr>
                <w:b w:val="1"/>
                <w:bCs w:val="1"/>
              </w:rPr>
            </w:pPr>
            <w:r w:rsidRPr="7EBE37D9" w:rsidR="5DE84284">
              <w:rPr>
                <w:b w:val="1"/>
                <w:bCs w:val="1"/>
              </w:rPr>
              <w:t>Maximus</w:t>
            </w:r>
          </w:p>
        </w:tc>
        <w:tc>
          <w:tcPr>
            <w:tcW w:w="1584" w:type="dxa"/>
            <w:shd w:val="clear" w:color="auto" w:fill="DAE8F8"/>
            <w:tcMar/>
          </w:tcPr>
          <w:p w:rsidR="3C8E3541" w:rsidP="7EBE37D9" w:rsidRDefault="3C8E3541" w14:paraId="38635D4C" w14:textId="080AA3AC">
            <w:pPr>
              <w:pStyle w:val="ListParagraph"/>
              <w:ind w:left="90"/>
              <w:rPr>
                <w:b w:val="1"/>
                <w:bCs w:val="1"/>
              </w:rPr>
            </w:pPr>
            <w:r w:rsidRPr="7EBE37D9" w:rsidR="5DE84284">
              <w:rPr>
                <w:b w:val="1"/>
                <w:bCs w:val="1"/>
              </w:rPr>
              <w:t>Nathan</w:t>
            </w:r>
          </w:p>
        </w:tc>
        <w:tc>
          <w:tcPr>
            <w:tcW w:w="1584" w:type="dxa"/>
            <w:shd w:val="clear" w:color="auto" w:fill="DAE8F8"/>
            <w:tcMar/>
          </w:tcPr>
          <w:p w:rsidR="3C8E3541" w:rsidP="7EBE37D9" w:rsidRDefault="3C8E3541" w14:paraId="69CBB3A6" w14:textId="1F3891C6">
            <w:pPr>
              <w:pStyle w:val="ListParagraph"/>
              <w:ind w:left="90"/>
              <w:rPr>
                <w:b w:val="1"/>
                <w:bCs w:val="1"/>
              </w:rPr>
            </w:pPr>
            <w:r w:rsidRPr="7EBE37D9" w:rsidR="5DE84284">
              <w:rPr>
                <w:b w:val="1"/>
                <w:bCs w:val="1"/>
              </w:rPr>
              <w:t>Momar</w:t>
            </w:r>
          </w:p>
        </w:tc>
      </w:tr>
      <w:tr w:rsidR="3C8E3541" w:rsidTr="771C55D9" w14:paraId="48424FF5">
        <w:trPr>
          <w:trHeight w:val="300"/>
        </w:trPr>
        <w:tc>
          <w:tcPr>
            <w:tcW w:w="1590" w:type="dxa"/>
            <w:tcMar/>
          </w:tcPr>
          <w:p w:rsidR="3C8E3541" w:rsidP="7EBE37D9" w:rsidRDefault="3C8E3541" w14:paraId="5765A5A5" w14:textId="0F213286">
            <w:pPr>
              <w:pStyle w:val="ListParagraph"/>
              <w:ind w:left="90"/>
            </w:pPr>
            <w:r w:rsidR="4C42FD6C">
              <w:rPr/>
              <w:t>Contribution to the agenda</w:t>
            </w:r>
          </w:p>
        </w:tc>
        <w:tc>
          <w:tcPr>
            <w:tcW w:w="1578" w:type="dxa"/>
            <w:tcMar/>
          </w:tcPr>
          <w:p w:rsidR="1A9CD34E" w:rsidP="1A9CD34E" w:rsidRDefault="1A9CD34E" w14:paraId="3329DA42" w14:textId="60797F1B">
            <w:pPr>
              <w:pStyle w:val="ListParagraph"/>
              <w:suppressLineNumbers w:val="0"/>
              <w:bidi w:val="0"/>
              <w:spacing w:before="0" w:beforeAutospacing="off" w:after="0" w:afterAutospacing="off" w:line="240" w:lineRule="auto"/>
              <w:ind w:left="90" w:right="0"/>
              <w:jc w:val="left"/>
            </w:pPr>
            <w:r w:rsidR="1A9CD34E">
              <w:rPr/>
              <w:t>SAT</w:t>
            </w:r>
          </w:p>
        </w:tc>
        <w:tc>
          <w:tcPr>
            <w:tcW w:w="1584" w:type="dxa"/>
            <w:tcMar/>
          </w:tcPr>
          <w:p w:rsidR="1A9CD34E" w:rsidP="1A9CD34E" w:rsidRDefault="1A9CD34E" w14:paraId="21FB3FFC" w14:textId="60797F1B">
            <w:pPr>
              <w:pStyle w:val="ListParagraph"/>
              <w:suppressLineNumbers w:val="0"/>
              <w:bidi w:val="0"/>
              <w:spacing w:before="0" w:beforeAutospacing="off" w:after="0" w:afterAutospacing="off" w:line="240" w:lineRule="auto"/>
              <w:ind w:left="90" w:right="0"/>
              <w:jc w:val="left"/>
            </w:pPr>
            <w:r w:rsidR="1A9CD34E">
              <w:rPr/>
              <w:t>SAT</w:t>
            </w:r>
          </w:p>
          <w:p w:rsidR="1A9CD34E" w:rsidP="1A9CD34E" w:rsidRDefault="1A9CD34E" w14:paraId="0CB18FF0" w14:textId="5823B8B3">
            <w:pPr>
              <w:pStyle w:val="ListParagraph"/>
              <w:ind w:left="90"/>
            </w:pPr>
          </w:p>
        </w:tc>
        <w:tc>
          <w:tcPr>
            <w:tcW w:w="1584" w:type="dxa"/>
            <w:tcMar/>
          </w:tcPr>
          <w:p w:rsidR="1A9CD34E" w:rsidP="1A9CD34E" w:rsidRDefault="1A9CD34E" w14:paraId="09AAA875" w14:textId="60797F1B">
            <w:pPr>
              <w:pStyle w:val="ListParagraph"/>
              <w:suppressLineNumbers w:val="0"/>
              <w:bidi w:val="0"/>
              <w:spacing w:before="0" w:beforeAutospacing="off" w:after="0" w:afterAutospacing="off" w:line="240" w:lineRule="auto"/>
              <w:ind w:left="90" w:right="0"/>
              <w:jc w:val="left"/>
            </w:pPr>
            <w:r w:rsidR="1A9CD34E">
              <w:rPr/>
              <w:t>SAT</w:t>
            </w:r>
          </w:p>
          <w:p w:rsidR="1A9CD34E" w:rsidP="1A9CD34E" w:rsidRDefault="1A9CD34E" w14:paraId="177A9B1D" w14:textId="48424F4F">
            <w:pPr>
              <w:pStyle w:val="ListParagraph"/>
              <w:ind w:left="90"/>
            </w:pPr>
          </w:p>
        </w:tc>
        <w:tc>
          <w:tcPr>
            <w:tcW w:w="1584" w:type="dxa"/>
            <w:tcMar/>
          </w:tcPr>
          <w:p w:rsidR="1A9CD34E" w:rsidP="1A9CD34E" w:rsidRDefault="1A9CD34E" w14:paraId="28A141DC" w14:textId="60797F1B">
            <w:pPr>
              <w:pStyle w:val="ListParagraph"/>
              <w:suppressLineNumbers w:val="0"/>
              <w:bidi w:val="0"/>
              <w:spacing w:before="0" w:beforeAutospacing="off" w:after="0" w:afterAutospacing="off" w:line="240" w:lineRule="auto"/>
              <w:ind w:left="90" w:right="0"/>
              <w:jc w:val="left"/>
            </w:pPr>
            <w:r w:rsidR="1A9CD34E">
              <w:rPr/>
              <w:t>SAT</w:t>
            </w:r>
          </w:p>
          <w:p w:rsidR="1A9CD34E" w:rsidP="1A9CD34E" w:rsidRDefault="1A9CD34E" w14:paraId="385C26AA" w14:textId="55928631">
            <w:pPr>
              <w:pStyle w:val="ListParagraph"/>
              <w:ind w:left="90"/>
            </w:pPr>
          </w:p>
        </w:tc>
      </w:tr>
      <w:tr w:rsidR="3C8E3541" w:rsidTr="771C55D9" w14:paraId="75EE3CE4">
        <w:trPr>
          <w:trHeight w:val="300"/>
        </w:trPr>
        <w:tc>
          <w:tcPr>
            <w:tcW w:w="1590" w:type="dxa"/>
            <w:tcMar/>
          </w:tcPr>
          <w:p w:rsidR="3C8E3541" w:rsidP="7EBE37D9" w:rsidRDefault="3C8E3541" w14:paraId="14F30B38" w14:textId="1D2EFA44">
            <w:pPr>
              <w:pStyle w:val="ListParagraph"/>
              <w:ind w:left="90"/>
            </w:pPr>
            <w:r w:rsidR="4C42FD6C">
              <w:rPr/>
              <w:t>Attendance</w:t>
            </w:r>
          </w:p>
        </w:tc>
        <w:tc>
          <w:tcPr>
            <w:tcW w:w="1578" w:type="dxa"/>
            <w:tcMar/>
          </w:tcPr>
          <w:p w:rsidR="3C8E3541" w:rsidP="7EBE37D9" w:rsidRDefault="3C8E3541" w14:paraId="3B561DA5" w14:textId="405DCFD4">
            <w:pPr>
              <w:pStyle w:val="ListParagraph"/>
              <w:suppressLineNumbers w:val="0"/>
              <w:bidi w:val="0"/>
              <w:spacing w:before="0" w:beforeAutospacing="off" w:after="0" w:afterAutospacing="off" w:line="240" w:lineRule="auto"/>
              <w:ind w:left="90" w:right="0"/>
              <w:jc w:val="left"/>
            </w:pPr>
            <w:r w:rsidR="0A48B011">
              <w:rPr/>
              <w:t>PRESENT</w:t>
            </w:r>
          </w:p>
        </w:tc>
        <w:tc>
          <w:tcPr>
            <w:tcW w:w="1584" w:type="dxa"/>
            <w:tcMar/>
          </w:tcPr>
          <w:p w:rsidR="3C8E3541" w:rsidP="7EBE37D9" w:rsidRDefault="3C8E3541" w14:paraId="4257774C" w14:textId="4C0234AE">
            <w:pPr>
              <w:pStyle w:val="ListParagraph"/>
              <w:suppressLineNumbers w:val="0"/>
              <w:bidi w:val="0"/>
              <w:spacing w:before="0" w:beforeAutospacing="off" w:after="0" w:afterAutospacing="off" w:line="240" w:lineRule="auto"/>
              <w:ind w:left="90" w:right="0"/>
              <w:jc w:val="left"/>
            </w:pPr>
            <w:r w:rsidR="0A48B011">
              <w:rPr/>
              <w:t>PRESENT</w:t>
            </w:r>
          </w:p>
        </w:tc>
        <w:tc>
          <w:tcPr>
            <w:tcW w:w="1584" w:type="dxa"/>
            <w:tcMar/>
          </w:tcPr>
          <w:p w:rsidR="3C8E3541" w:rsidP="7EBE37D9" w:rsidRDefault="3C8E3541" w14:paraId="3A32E5BE" w14:textId="74A25ABF">
            <w:pPr>
              <w:pStyle w:val="ListParagraph"/>
              <w:suppressLineNumbers w:val="0"/>
              <w:bidi w:val="0"/>
              <w:spacing w:before="0" w:beforeAutospacing="off" w:after="0" w:afterAutospacing="off" w:line="240" w:lineRule="auto"/>
              <w:ind w:left="90" w:right="0"/>
              <w:jc w:val="left"/>
            </w:pPr>
            <w:r w:rsidR="0A48B011">
              <w:rPr/>
              <w:t>PRESENT</w:t>
            </w:r>
          </w:p>
        </w:tc>
        <w:tc>
          <w:tcPr>
            <w:tcW w:w="1584" w:type="dxa"/>
            <w:tcMar/>
          </w:tcPr>
          <w:p w:rsidR="3C8E3541" w:rsidP="7EBE37D9" w:rsidRDefault="3C8E3541" w14:paraId="5DA2F868" w14:textId="7862F5F5">
            <w:pPr>
              <w:pStyle w:val="ListParagraph"/>
              <w:suppressLineNumbers w:val="0"/>
              <w:bidi w:val="0"/>
              <w:spacing w:before="0" w:beforeAutospacing="off" w:after="0" w:afterAutospacing="off" w:line="240" w:lineRule="auto"/>
              <w:ind w:left="90" w:right="0"/>
              <w:jc w:val="left"/>
            </w:pPr>
            <w:r w:rsidR="0A48B011">
              <w:rPr/>
              <w:t>PRESENT</w:t>
            </w:r>
          </w:p>
        </w:tc>
      </w:tr>
      <w:tr w:rsidR="3C8E3541" w:rsidTr="771C55D9" w14:paraId="6248A0C5">
        <w:trPr>
          <w:trHeight w:val="300"/>
        </w:trPr>
        <w:tc>
          <w:tcPr>
            <w:tcW w:w="1590" w:type="dxa"/>
            <w:tcMar/>
          </w:tcPr>
          <w:p w:rsidR="3C8E3541" w:rsidP="7EBE37D9" w:rsidRDefault="3C8E3541" w14:paraId="028D4224" w14:textId="6C70FEB9">
            <w:pPr>
              <w:pStyle w:val="ListParagraph"/>
              <w:ind w:left="90"/>
            </w:pPr>
            <w:r w:rsidR="4C42FD6C">
              <w:rPr/>
              <w:t>Action Item completed</w:t>
            </w:r>
          </w:p>
        </w:tc>
        <w:tc>
          <w:tcPr>
            <w:tcW w:w="1578" w:type="dxa"/>
            <w:tcMar/>
          </w:tcPr>
          <w:p w:rsidR="3C8E3541" w:rsidP="7EBE37D9" w:rsidRDefault="3C8E3541" w14:paraId="78D2BEC1" w14:textId="15894991">
            <w:pPr>
              <w:pStyle w:val="ListParagraph"/>
              <w:ind w:left="90"/>
            </w:pPr>
            <w:r w:rsidR="6479D0B8">
              <w:rPr/>
              <w:t>N/A</w:t>
            </w:r>
          </w:p>
        </w:tc>
        <w:tc>
          <w:tcPr>
            <w:tcW w:w="1584" w:type="dxa"/>
            <w:tcMar/>
          </w:tcPr>
          <w:p w:rsidR="3C8E3541" w:rsidP="7EBE37D9" w:rsidRDefault="3C8E3541" w14:paraId="043A5E5C" w14:textId="7692CEBA">
            <w:pPr>
              <w:pStyle w:val="ListParagraph"/>
              <w:ind w:left="90"/>
            </w:pPr>
            <w:r w:rsidR="6479D0B8">
              <w:rPr/>
              <w:t>N/A</w:t>
            </w:r>
          </w:p>
        </w:tc>
        <w:tc>
          <w:tcPr>
            <w:tcW w:w="1584" w:type="dxa"/>
            <w:tcMar/>
          </w:tcPr>
          <w:p w:rsidR="3C8E3541" w:rsidP="7EBE37D9" w:rsidRDefault="3C8E3541" w14:paraId="2C57AD4F" w14:textId="1A0CE7C3">
            <w:pPr>
              <w:pStyle w:val="ListParagraph"/>
              <w:ind w:left="90"/>
            </w:pPr>
            <w:r w:rsidR="6479D0B8">
              <w:rPr/>
              <w:t>N/A</w:t>
            </w:r>
          </w:p>
        </w:tc>
        <w:tc>
          <w:tcPr>
            <w:tcW w:w="1584" w:type="dxa"/>
            <w:tcMar/>
          </w:tcPr>
          <w:p w:rsidR="3C8E3541" w:rsidP="7EBE37D9" w:rsidRDefault="3C8E3541" w14:paraId="19D751EA" w14:textId="17E5BFDD">
            <w:pPr>
              <w:pStyle w:val="ListParagraph"/>
              <w:ind w:left="90"/>
            </w:pPr>
            <w:r w:rsidR="6479D0B8">
              <w:rPr/>
              <w:t>N/A</w:t>
            </w:r>
          </w:p>
        </w:tc>
      </w:tr>
      <w:tr w:rsidR="3C8E3541" w:rsidTr="771C55D9" w14:paraId="410AA08C">
        <w:trPr>
          <w:trHeight w:val="300"/>
        </w:trPr>
        <w:tc>
          <w:tcPr>
            <w:tcW w:w="1590" w:type="dxa"/>
            <w:tcMar/>
          </w:tcPr>
          <w:p w:rsidR="3C8E3541" w:rsidP="7EBE37D9" w:rsidRDefault="3C8E3541" w14:paraId="761365A3" w14:textId="2F77AD49">
            <w:pPr>
              <w:pStyle w:val="ListParagraph"/>
              <w:ind w:left="90"/>
            </w:pPr>
            <w:r w:rsidR="083C6CC2">
              <w:rPr/>
              <w:t>Input</w:t>
            </w:r>
            <w:r w:rsidR="4C42FD6C">
              <w:rPr/>
              <w:t xml:space="preserve"> Quality</w:t>
            </w:r>
          </w:p>
        </w:tc>
        <w:tc>
          <w:tcPr>
            <w:tcW w:w="1578" w:type="dxa"/>
            <w:tcMar/>
          </w:tcPr>
          <w:p w:rsidR="7EBE37D9" w:rsidP="7EBE37D9" w:rsidRDefault="7EBE37D9" w14:paraId="49706FE3" w14:textId="15894991">
            <w:pPr>
              <w:pStyle w:val="ListParagraph"/>
              <w:ind w:left="90"/>
            </w:pPr>
            <w:r w:rsidR="7EBE37D9">
              <w:rPr/>
              <w:t>N/A</w:t>
            </w:r>
          </w:p>
        </w:tc>
        <w:tc>
          <w:tcPr>
            <w:tcW w:w="1584" w:type="dxa"/>
            <w:tcMar/>
          </w:tcPr>
          <w:p w:rsidR="7EBE37D9" w:rsidP="7EBE37D9" w:rsidRDefault="7EBE37D9" w14:paraId="593FBC4E" w14:textId="7692CEBA">
            <w:pPr>
              <w:pStyle w:val="ListParagraph"/>
              <w:ind w:left="90"/>
            </w:pPr>
            <w:r w:rsidR="7EBE37D9">
              <w:rPr/>
              <w:t>N/A</w:t>
            </w:r>
          </w:p>
        </w:tc>
        <w:tc>
          <w:tcPr>
            <w:tcW w:w="1584" w:type="dxa"/>
            <w:tcMar/>
          </w:tcPr>
          <w:p w:rsidR="7EBE37D9" w:rsidP="7EBE37D9" w:rsidRDefault="7EBE37D9" w14:paraId="7D742301" w14:textId="1A0CE7C3">
            <w:pPr>
              <w:pStyle w:val="ListParagraph"/>
              <w:ind w:left="90"/>
            </w:pPr>
            <w:r w:rsidR="7EBE37D9">
              <w:rPr/>
              <w:t>N/A</w:t>
            </w:r>
          </w:p>
        </w:tc>
        <w:tc>
          <w:tcPr>
            <w:tcW w:w="1584" w:type="dxa"/>
            <w:tcMar/>
          </w:tcPr>
          <w:p w:rsidR="7EBE37D9" w:rsidP="7EBE37D9" w:rsidRDefault="7EBE37D9" w14:paraId="128F055D" w14:textId="17E5BFDD">
            <w:pPr>
              <w:pStyle w:val="ListParagraph"/>
              <w:ind w:left="90"/>
            </w:pPr>
            <w:r w:rsidR="7EBE37D9">
              <w:rPr/>
              <w:t>N/A</w:t>
            </w:r>
          </w:p>
        </w:tc>
      </w:tr>
      <w:tr w:rsidR="3C8E3541" w:rsidTr="771C55D9" w14:paraId="7A34EA3C">
        <w:trPr>
          <w:trHeight w:val="300"/>
        </w:trPr>
        <w:tc>
          <w:tcPr>
            <w:tcW w:w="1590" w:type="dxa"/>
            <w:tcMar/>
          </w:tcPr>
          <w:p w:rsidR="3C8E3541" w:rsidP="7EBE37D9" w:rsidRDefault="3C8E3541" w14:paraId="360FECBB" w14:textId="2025CDA6">
            <w:pPr>
              <w:pStyle w:val="ListParagraph"/>
              <w:ind w:left="90"/>
            </w:pPr>
            <w:r w:rsidR="4C42FD6C">
              <w:rPr/>
              <w:t>Effective decision-making</w:t>
            </w:r>
          </w:p>
        </w:tc>
        <w:tc>
          <w:tcPr>
            <w:tcW w:w="1578" w:type="dxa"/>
            <w:tcMar/>
          </w:tcPr>
          <w:p w:rsidR="7EBE37D9" w:rsidP="7EBE37D9" w:rsidRDefault="7EBE37D9" w14:paraId="4D669F76" w14:textId="15894991">
            <w:pPr>
              <w:pStyle w:val="ListParagraph"/>
              <w:ind w:left="90"/>
            </w:pPr>
            <w:r w:rsidR="7EBE37D9">
              <w:rPr/>
              <w:t>N/A</w:t>
            </w:r>
          </w:p>
        </w:tc>
        <w:tc>
          <w:tcPr>
            <w:tcW w:w="1584" w:type="dxa"/>
            <w:tcMar/>
          </w:tcPr>
          <w:p w:rsidR="7EBE37D9" w:rsidP="7EBE37D9" w:rsidRDefault="7EBE37D9" w14:paraId="6D4B723E" w14:textId="7692CEBA">
            <w:pPr>
              <w:pStyle w:val="ListParagraph"/>
              <w:ind w:left="90"/>
            </w:pPr>
            <w:r w:rsidR="7EBE37D9">
              <w:rPr/>
              <w:t>N/A</w:t>
            </w:r>
          </w:p>
        </w:tc>
        <w:tc>
          <w:tcPr>
            <w:tcW w:w="1584" w:type="dxa"/>
            <w:tcMar/>
          </w:tcPr>
          <w:p w:rsidR="7EBE37D9" w:rsidP="7EBE37D9" w:rsidRDefault="7EBE37D9" w14:paraId="3F7A0E01" w14:textId="1A0CE7C3">
            <w:pPr>
              <w:pStyle w:val="ListParagraph"/>
              <w:ind w:left="90"/>
            </w:pPr>
            <w:r w:rsidR="7EBE37D9">
              <w:rPr/>
              <w:t>N/A</w:t>
            </w:r>
          </w:p>
        </w:tc>
        <w:tc>
          <w:tcPr>
            <w:tcW w:w="1584" w:type="dxa"/>
            <w:tcMar/>
          </w:tcPr>
          <w:p w:rsidR="7EBE37D9" w:rsidP="7EBE37D9" w:rsidRDefault="7EBE37D9" w14:paraId="07AE161C" w14:textId="17E5BFDD">
            <w:pPr>
              <w:pStyle w:val="ListParagraph"/>
              <w:ind w:left="90"/>
            </w:pPr>
            <w:r w:rsidR="7EBE37D9">
              <w:rPr/>
              <w:t>N/A</w:t>
            </w:r>
          </w:p>
        </w:tc>
      </w:tr>
      <w:tr w:rsidR="3C8E3541" w:rsidTr="771C55D9" w14:paraId="7F346130">
        <w:trPr>
          <w:trHeight w:val="300"/>
        </w:trPr>
        <w:tc>
          <w:tcPr>
            <w:tcW w:w="1590" w:type="dxa"/>
            <w:tcMar/>
          </w:tcPr>
          <w:p w:rsidR="3C8E3541" w:rsidP="7EBE37D9" w:rsidRDefault="3C8E3541" w14:paraId="7C22271F" w14:textId="61C50515">
            <w:pPr>
              <w:pStyle w:val="ListParagraph"/>
              <w:ind w:left="90"/>
            </w:pPr>
            <w:r w:rsidR="4C42FD6C">
              <w:rPr/>
              <w:t>Problem-solving skills</w:t>
            </w:r>
          </w:p>
        </w:tc>
        <w:tc>
          <w:tcPr>
            <w:tcW w:w="1578" w:type="dxa"/>
            <w:tcMar/>
          </w:tcPr>
          <w:p w:rsidR="7EBE37D9" w:rsidP="7EBE37D9" w:rsidRDefault="7EBE37D9" w14:paraId="0C227194" w14:textId="15894991">
            <w:pPr>
              <w:pStyle w:val="ListParagraph"/>
              <w:ind w:left="90"/>
            </w:pPr>
            <w:r w:rsidR="7EBE37D9">
              <w:rPr/>
              <w:t>N/A</w:t>
            </w:r>
          </w:p>
        </w:tc>
        <w:tc>
          <w:tcPr>
            <w:tcW w:w="1584" w:type="dxa"/>
            <w:tcMar/>
          </w:tcPr>
          <w:p w:rsidR="7EBE37D9" w:rsidP="7EBE37D9" w:rsidRDefault="7EBE37D9" w14:paraId="38C6D9EC" w14:textId="7692CEBA">
            <w:pPr>
              <w:pStyle w:val="ListParagraph"/>
              <w:ind w:left="90"/>
            </w:pPr>
            <w:r w:rsidR="7EBE37D9">
              <w:rPr/>
              <w:t>N/A</w:t>
            </w:r>
          </w:p>
        </w:tc>
        <w:tc>
          <w:tcPr>
            <w:tcW w:w="1584" w:type="dxa"/>
            <w:tcMar/>
          </w:tcPr>
          <w:p w:rsidR="7EBE37D9" w:rsidP="7EBE37D9" w:rsidRDefault="7EBE37D9" w14:paraId="15FFE528" w14:textId="1A0CE7C3">
            <w:pPr>
              <w:pStyle w:val="ListParagraph"/>
              <w:ind w:left="90"/>
            </w:pPr>
            <w:r w:rsidR="7EBE37D9">
              <w:rPr/>
              <w:t>N/A</w:t>
            </w:r>
          </w:p>
        </w:tc>
        <w:tc>
          <w:tcPr>
            <w:tcW w:w="1584" w:type="dxa"/>
            <w:tcMar/>
          </w:tcPr>
          <w:p w:rsidR="7EBE37D9" w:rsidP="7EBE37D9" w:rsidRDefault="7EBE37D9" w14:paraId="1804A6B5" w14:textId="17E5BFDD">
            <w:pPr>
              <w:pStyle w:val="ListParagraph"/>
              <w:ind w:left="90"/>
            </w:pPr>
            <w:r w:rsidR="7EBE37D9">
              <w:rPr/>
              <w:t>N/A</w:t>
            </w:r>
          </w:p>
        </w:tc>
      </w:tr>
      <w:tr w:rsidR="3C8E3541" w:rsidTr="771C55D9" w14:paraId="66E870A3">
        <w:trPr>
          <w:trHeight w:val="300"/>
        </w:trPr>
        <w:tc>
          <w:tcPr>
            <w:tcW w:w="1590" w:type="dxa"/>
            <w:tcMar/>
          </w:tcPr>
          <w:p w:rsidR="3C8E3541" w:rsidP="7EBE37D9" w:rsidRDefault="3C8E3541" w14:paraId="4A1F905B" w14:textId="08065876">
            <w:pPr>
              <w:pStyle w:val="ListParagraph"/>
              <w:ind w:left="90"/>
            </w:pPr>
            <w:r w:rsidR="4C42FD6C">
              <w:rPr/>
              <w:t>Active participation</w:t>
            </w:r>
          </w:p>
        </w:tc>
        <w:tc>
          <w:tcPr>
            <w:tcW w:w="1578" w:type="dxa"/>
            <w:tcMar/>
          </w:tcPr>
          <w:p w:rsidR="7EBE37D9" w:rsidP="1A9CD34E" w:rsidRDefault="7EBE37D9" w14:paraId="3265072B" w14:textId="60797F1B">
            <w:pPr>
              <w:pStyle w:val="ListParagraph"/>
              <w:suppressLineNumbers w:val="0"/>
              <w:bidi w:val="0"/>
              <w:spacing w:before="0" w:beforeAutospacing="off" w:after="0" w:afterAutospacing="off" w:line="240" w:lineRule="auto"/>
              <w:ind w:left="90" w:right="0"/>
              <w:jc w:val="left"/>
            </w:pPr>
            <w:r w:rsidR="26422002">
              <w:rPr/>
              <w:t>SAT</w:t>
            </w:r>
          </w:p>
        </w:tc>
        <w:tc>
          <w:tcPr>
            <w:tcW w:w="1584" w:type="dxa"/>
            <w:tcMar/>
          </w:tcPr>
          <w:p w:rsidR="7EBE37D9" w:rsidP="1A9CD34E" w:rsidRDefault="7EBE37D9" w14:paraId="1B4BEAAD" w14:textId="60797F1B">
            <w:pPr>
              <w:pStyle w:val="ListParagraph"/>
              <w:suppressLineNumbers w:val="0"/>
              <w:bidi w:val="0"/>
              <w:spacing w:before="0" w:beforeAutospacing="off" w:after="0" w:afterAutospacing="off" w:line="240" w:lineRule="auto"/>
              <w:ind w:left="90" w:right="0"/>
              <w:jc w:val="left"/>
            </w:pPr>
            <w:r w:rsidR="26422002">
              <w:rPr/>
              <w:t>SAT</w:t>
            </w:r>
          </w:p>
          <w:p w:rsidR="7EBE37D9" w:rsidP="7EBE37D9" w:rsidRDefault="7EBE37D9" w14:paraId="181AC4AC" w14:textId="5823B8B3">
            <w:pPr>
              <w:pStyle w:val="ListParagraph"/>
              <w:ind w:left="90"/>
            </w:pPr>
          </w:p>
        </w:tc>
        <w:tc>
          <w:tcPr>
            <w:tcW w:w="1584" w:type="dxa"/>
            <w:tcMar/>
          </w:tcPr>
          <w:p w:rsidR="7EBE37D9" w:rsidP="1A9CD34E" w:rsidRDefault="7EBE37D9" w14:paraId="71D78D79" w14:textId="60797F1B">
            <w:pPr>
              <w:pStyle w:val="ListParagraph"/>
              <w:suppressLineNumbers w:val="0"/>
              <w:bidi w:val="0"/>
              <w:spacing w:before="0" w:beforeAutospacing="off" w:after="0" w:afterAutospacing="off" w:line="240" w:lineRule="auto"/>
              <w:ind w:left="90" w:right="0"/>
              <w:jc w:val="left"/>
            </w:pPr>
            <w:r w:rsidR="26422002">
              <w:rPr/>
              <w:t>SAT</w:t>
            </w:r>
          </w:p>
          <w:p w:rsidR="7EBE37D9" w:rsidP="7EBE37D9" w:rsidRDefault="7EBE37D9" w14:paraId="203D1BAC" w14:textId="48424F4F">
            <w:pPr>
              <w:pStyle w:val="ListParagraph"/>
              <w:ind w:left="90"/>
            </w:pPr>
          </w:p>
        </w:tc>
        <w:tc>
          <w:tcPr>
            <w:tcW w:w="1584" w:type="dxa"/>
            <w:tcMar/>
          </w:tcPr>
          <w:p w:rsidR="7EBE37D9" w:rsidP="1A9CD34E" w:rsidRDefault="7EBE37D9" w14:paraId="4FB232BC" w14:textId="60797F1B">
            <w:pPr>
              <w:pStyle w:val="ListParagraph"/>
              <w:suppressLineNumbers w:val="0"/>
              <w:bidi w:val="0"/>
              <w:spacing w:before="0" w:beforeAutospacing="off" w:after="0" w:afterAutospacing="off" w:line="240" w:lineRule="auto"/>
              <w:ind w:left="90" w:right="0"/>
              <w:jc w:val="left"/>
            </w:pPr>
            <w:r w:rsidR="26422002">
              <w:rPr/>
              <w:t>SAT</w:t>
            </w:r>
          </w:p>
          <w:p w:rsidR="7EBE37D9" w:rsidP="7EBE37D9" w:rsidRDefault="7EBE37D9" w14:paraId="0ED52135" w14:textId="55928631">
            <w:pPr>
              <w:pStyle w:val="ListParagraph"/>
              <w:ind w:left="90"/>
            </w:pPr>
          </w:p>
        </w:tc>
      </w:tr>
      <w:tr w:rsidR="7EBE37D9" w:rsidTr="771C55D9" w14:paraId="795B6520">
        <w:trPr>
          <w:trHeight w:val="300"/>
        </w:trPr>
        <w:tc>
          <w:tcPr>
            <w:tcW w:w="1590" w:type="dxa"/>
            <w:tcMar/>
          </w:tcPr>
          <w:p w:rsidR="4C42FD6C" w:rsidP="7EBE37D9" w:rsidRDefault="4C42FD6C" w14:paraId="2927C2EB" w14:textId="04E41414">
            <w:pPr>
              <w:pStyle w:val="ListParagraph"/>
              <w:ind w:left="90"/>
            </w:pPr>
            <w:r w:rsidR="4C42FD6C">
              <w:rPr/>
              <w:t>Effective Communication</w:t>
            </w:r>
          </w:p>
        </w:tc>
        <w:tc>
          <w:tcPr>
            <w:tcW w:w="1578" w:type="dxa"/>
            <w:tcMar/>
          </w:tcPr>
          <w:p w:rsidR="1A9CD34E" w:rsidP="1A9CD34E" w:rsidRDefault="1A9CD34E" w14:paraId="673DDBC4" w14:textId="60797F1B">
            <w:pPr>
              <w:pStyle w:val="ListParagraph"/>
              <w:suppressLineNumbers w:val="0"/>
              <w:bidi w:val="0"/>
              <w:spacing w:before="0" w:beforeAutospacing="off" w:after="0" w:afterAutospacing="off" w:line="240" w:lineRule="auto"/>
              <w:ind w:left="90" w:right="0"/>
              <w:jc w:val="left"/>
            </w:pPr>
            <w:r w:rsidR="1A9CD34E">
              <w:rPr/>
              <w:t>SAT</w:t>
            </w:r>
          </w:p>
        </w:tc>
        <w:tc>
          <w:tcPr>
            <w:tcW w:w="1584" w:type="dxa"/>
            <w:tcMar/>
          </w:tcPr>
          <w:p w:rsidR="1A9CD34E" w:rsidP="1A9CD34E" w:rsidRDefault="1A9CD34E" w14:paraId="2CA51658" w14:textId="60797F1B">
            <w:pPr>
              <w:pStyle w:val="ListParagraph"/>
              <w:suppressLineNumbers w:val="0"/>
              <w:bidi w:val="0"/>
              <w:spacing w:before="0" w:beforeAutospacing="off" w:after="0" w:afterAutospacing="off" w:line="240" w:lineRule="auto"/>
              <w:ind w:left="90" w:right="0"/>
              <w:jc w:val="left"/>
            </w:pPr>
            <w:r w:rsidR="1A9CD34E">
              <w:rPr/>
              <w:t>SAT</w:t>
            </w:r>
          </w:p>
          <w:p w:rsidR="1A9CD34E" w:rsidP="1A9CD34E" w:rsidRDefault="1A9CD34E" w14:paraId="3A375403" w14:textId="5823B8B3">
            <w:pPr>
              <w:pStyle w:val="ListParagraph"/>
              <w:ind w:left="90"/>
            </w:pPr>
          </w:p>
        </w:tc>
        <w:tc>
          <w:tcPr>
            <w:tcW w:w="1584" w:type="dxa"/>
            <w:tcMar/>
          </w:tcPr>
          <w:p w:rsidR="1A9CD34E" w:rsidP="1A9CD34E" w:rsidRDefault="1A9CD34E" w14:paraId="47DE5674" w14:textId="60797F1B">
            <w:pPr>
              <w:pStyle w:val="ListParagraph"/>
              <w:suppressLineNumbers w:val="0"/>
              <w:bidi w:val="0"/>
              <w:spacing w:before="0" w:beforeAutospacing="off" w:after="0" w:afterAutospacing="off" w:line="240" w:lineRule="auto"/>
              <w:ind w:left="90" w:right="0"/>
              <w:jc w:val="left"/>
            </w:pPr>
            <w:r w:rsidR="1A9CD34E">
              <w:rPr/>
              <w:t>SAT</w:t>
            </w:r>
          </w:p>
          <w:p w:rsidR="1A9CD34E" w:rsidP="1A9CD34E" w:rsidRDefault="1A9CD34E" w14:paraId="2F6FE942" w14:textId="48424F4F">
            <w:pPr>
              <w:pStyle w:val="ListParagraph"/>
              <w:ind w:left="90"/>
            </w:pPr>
          </w:p>
        </w:tc>
        <w:tc>
          <w:tcPr>
            <w:tcW w:w="1584" w:type="dxa"/>
            <w:tcMar/>
          </w:tcPr>
          <w:p w:rsidR="1A9CD34E" w:rsidP="1A9CD34E" w:rsidRDefault="1A9CD34E" w14:paraId="44DEE75A" w14:textId="60797F1B">
            <w:pPr>
              <w:pStyle w:val="ListParagraph"/>
              <w:suppressLineNumbers w:val="0"/>
              <w:bidi w:val="0"/>
              <w:spacing w:before="0" w:beforeAutospacing="off" w:after="0" w:afterAutospacing="off" w:line="240" w:lineRule="auto"/>
              <w:ind w:left="90" w:right="0"/>
              <w:jc w:val="left"/>
            </w:pPr>
            <w:r w:rsidR="1A9CD34E">
              <w:rPr/>
              <w:t>SAT</w:t>
            </w:r>
          </w:p>
          <w:p w:rsidR="1A9CD34E" w:rsidP="1A9CD34E" w:rsidRDefault="1A9CD34E" w14:paraId="638D81AD" w14:textId="55928631">
            <w:pPr>
              <w:pStyle w:val="ListParagraph"/>
              <w:ind w:left="90"/>
            </w:pPr>
          </w:p>
        </w:tc>
      </w:tr>
      <w:tr w:rsidR="7EBE37D9" w:rsidTr="771C55D9" w14:paraId="5A45DA0C">
        <w:trPr>
          <w:trHeight w:val="300"/>
        </w:trPr>
        <w:tc>
          <w:tcPr>
            <w:tcW w:w="1590" w:type="dxa"/>
            <w:tcMar/>
          </w:tcPr>
          <w:p w:rsidR="375FED13" w:rsidP="7EBE37D9" w:rsidRDefault="375FED13" w14:paraId="5A5AF8F9" w14:textId="10154B9B">
            <w:pPr>
              <w:pStyle w:val="ListParagraph"/>
              <w:ind w:left="90"/>
            </w:pPr>
            <w:r w:rsidR="375FED13">
              <w:rPr/>
              <w:t>Encouraging others</w:t>
            </w:r>
          </w:p>
        </w:tc>
        <w:tc>
          <w:tcPr>
            <w:tcW w:w="1578" w:type="dxa"/>
            <w:tcMar/>
          </w:tcPr>
          <w:p w:rsidR="1A9CD34E" w:rsidP="1A9CD34E" w:rsidRDefault="1A9CD34E" w14:paraId="6DA8BAAE" w14:textId="60797F1B">
            <w:pPr>
              <w:pStyle w:val="ListParagraph"/>
              <w:suppressLineNumbers w:val="0"/>
              <w:bidi w:val="0"/>
              <w:spacing w:before="0" w:beforeAutospacing="off" w:after="0" w:afterAutospacing="off" w:line="240" w:lineRule="auto"/>
              <w:ind w:left="90" w:right="0"/>
              <w:jc w:val="left"/>
            </w:pPr>
            <w:r w:rsidR="1A9CD34E">
              <w:rPr/>
              <w:t>SAT</w:t>
            </w:r>
          </w:p>
        </w:tc>
        <w:tc>
          <w:tcPr>
            <w:tcW w:w="1584" w:type="dxa"/>
            <w:tcMar/>
          </w:tcPr>
          <w:p w:rsidR="1A9CD34E" w:rsidP="1A9CD34E" w:rsidRDefault="1A9CD34E" w14:paraId="79207C03" w14:textId="60797F1B">
            <w:pPr>
              <w:pStyle w:val="ListParagraph"/>
              <w:suppressLineNumbers w:val="0"/>
              <w:bidi w:val="0"/>
              <w:spacing w:before="0" w:beforeAutospacing="off" w:after="0" w:afterAutospacing="off" w:line="240" w:lineRule="auto"/>
              <w:ind w:left="90" w:right="0"/>
              <w:jc w:val="left"/>
            </w:pPr>
            <w:r w:rsidR="1A9CD34E">
              <w:rPr/>
              <w:t>SAT</w:t>
            </w:r>
          </w:p>
          <w:p w:rsidR="1A9CD34E" w:rsidP="1A9CD34E" w:rsidRDefault="1A9CD34E" w14:paraId="5AE20AD4" w14:textId="5823B8B3">
            <w:pPr>
              <w:pStyle w:val="ListParagraph"/>
              <w:ind w:left="90"/>
            </w:pPr>
          </w:p>
        </w:tc>
        <w:tc>
          <w:tcPr>
            <w:tcW w:w="1584" w:type="dxa"/>
            <w:tcMar/>
          </w:tcPr>
          <w:p w:rsidR="1A9CD34E" w:rsidP="1A9CD34E" w:rsidRDefault="1A9CD34E" w14:paraId="59EFA493" w14:textId="60797F1B">
            <w:pPr>
              <w:pStyle w:val="ListParagraph"/>
              <w:suppressLineNumbers w:val="0"/>
              <w:bidi w:val="0"/>
              <w:spacing w:before="0" w:beforeAutospacing="off" w:after="0" w:afterAutospacing="off" w:line="240" w:lineRule="auto"/>
              <w:ind w:left="90" w:right="0"/>
              <w:jc w:val="left"/>
            </w:pPr>
            <w:r w:rsidR="1A9CD34E">
              <w:rPr/>
              <w:t>SAT</w:t>
            </w:r>
          </w:p>
          <w:p w:rsidR="1A9CD34E" w:rsidP="1A9CD34E" w:rsidRDefault="1A9CD34E" w14:paraId="3F2FBCFE" w14:textId="48424F4F">
            <w:pPr>
              <w:pStyle w:val="ListParagraph"/>
              <w:ind w:left="90"/>
            </w:pPr>
          </w:p>
        </w:tc>
        <w:tc>
          <w:tcPr>
            <w:tcW w:w="1584" w:type="dxa"/>
            <w:tcMar/>
          </w:tcPr>
          <w:p w:rsidR="1A9CD34E" w:rsidP="1A9CD34E" w:rsidRDefault="1A9CD34E" w14:paraId="78BB1708" w14:textId="60797F1B">
            <w:pPr>
              <w:pStyle w:val="ListParagraph"/>
              <w:suppressLineNumbers w:val="0"/>
              <w:bidi w:val="0"/>
              <w:spacing w:before="0" w:beforeAutospacing="off" w:after="0" w:afterAutospacing="off" w:line="240" w:lineRule="auto"/>
              <w:ind w:left="90" w:right="0"/>
              <w:jc w:val="left"/>
            </w:pPr>
            <w:r w:rsidR="1A9CD34E">
              <w:rPr/>
              <w:t>SAT</w:t>
            </w:r>
          </w:p>
          <w:p w:rsidR="1A9CD34E" w:rsidP="1A9CD34E" w:rsidRDefault="1A9CD34E" w14:paraId="4C2A23D9" w14:textId="55928631">
            <w:pPr>
              <w:pStyle w:val="ListParagraph"/>
              <w:ind w:left="90"/>
            </w:pPr>
          </w:p>
        </w:tc>
      </w:tr>
      <w:tr w:rsidR="7EBE37D9" w:rsidTr="771C55D9" w14:paraId="7B3F4B35">
        <w:trPr>
          <w:trHeight w:val="300"/>
        </w:trPr>
        <w:tc>
          <w:tcPr>
            <w:tcW w:w="1590" w:type="dxa"/>
            <w:tcMar/>
          </w:tcPr>
          <w:p w:rsidR="375FED13" w:rsidP="7EBE37D9" w:rsidRDefault="375FED13" w14:paraId="0E4C404C" w14:textId="133E8DBD">
            <w:pPr>
              <w:pStyle w:val="ListParagraph"/>
              <w:ind w:left="90"/>
            </w:pPr>
            <w:r w:rsidR="375FED13">
              <w:rPr/>
              <w:t>Constructive conflict</w:t>
            </w:r>
          </w:p>
        </w:tc>
        <w:tc>
          <w:tcPr>
            <w:tcW w:w="1578" w:type="dxa"/>
            <w:tcMar/>
          </w:tcPr>
          <w:p w:rsidR="7EBE37D9" w:rsidP="7EBE37D9" w:rsidRDefault="7EBE37D9" w14:paraId="76C1AA25" w14:textId="15894991">
            <w:pPr>
              <w:pStyle w:val="ListParagraph"/>
              <w:ind w:left="90"/>
            </w:pPr>
            <w:r w:rsidR="7EBE37D9">
              <w:rPr/>
              <w:t>N/A</w:t>
            </w:r>
          </w:p>
        </w:tc>
        <w:tc>
          <w:tcPr>
            <w:tcW w:w="1584" w:type="dxa"/>
            <w:tcMar/>
          </w:tcPr>
          <w:p w:rsidR="7EBE37D9" w:rsidP="7EBE37D9" w:rsidRDefault="7EBE37D9" w14:paraId="2751FB10" w14:textId="7692CEBA">
            <w:pPr>
              <w:pStyle w:val="ListParagraph"/>
              <w:ind w:left="90"/>
            </w:pPr>
            <w:r w:rsidR="7EBE37D9">
              <w:rPr/>
              <w:t>N/A</w:t>
            </w:r>
          </w:p>
        </w:tc>
        <w:tc>
          <w:tcPr>
            <w:tcW w:w="1584" w:type="dxa"/>
            <w:tcMar/>
          </w:tcPr>
          <w:p w:rsidR="7EBE37D9" w:rsidP="7EBE37D9" w:rsidRDefault="7EBE37D9" w14:paraId="13F81553" w14:textId="1A0CE7C3">
            <w:pPr>
              <w:pStyle w:val="ListParagraph"/>
              <w:ind w:left="90"/>
            </w:pPr>
            <w:r w:rsidR="7EBE37D9">
              <w:rPr/>
              <w:t>N/A</w:t>
            </w:r>
          </w:p>
        </w:tc>
        <w:tc>
          <w:tcPr>
            <w:tcW w:w="1584" w:type="dxa"/>
            <w:tcMar/>
          </w:tcPr>
          <w:p w:rsidR="7EBE37D9" w:rsidP="7EBE37D9" w:rsidRDefault="7EBE37D9" w14:paraId="4827CF6F" w14:textId="17E5BFDD">
            <w:pPr>
              <w:pStyle w:val="ListParagraph"/>
              <w:ind w:left="90"/>
            </w:pPr>
            <w:r w:rsidR="7EBE37D9">
              <w:rPr/>
              <w:t>N/A</w:t>
            </w:r>
          </w:p>
        </w:tc>
      </w:tr>
    </w:tbl>
    <w:p w:rsidR="3C8E3541" w:rsidP="7EBE37D9" w:rsidRDefault="3C8E3541" w14:paraId="0CA5E9F3" w14:textId="43D3F765">
      <w:pPr>
        <w:suppressLineNumbers w:val="0"/>
        <w:spacing w:before="0" w:beforeAutospacing="off" w:after="0" w:afterAutospacing="off" w:line="480" w:lineRule="auto"/>
        <w:ind/>
      </w:pPr>
    </w:p>
    <w:tbl>
      <w:tblPr>
        <w:tblStyle w:val="TableGrid"/>
        <w:tblW w:w="0" w:type="auto"/>
        <w:tblInd w:w="1440" w:type="dxa"/>
        <w:tblLook w:val="06A0" w:firstRow="1" w:lastRow="0" w:firstColumn="1" w:lastColumn="0" w:noHBand="1" w:noVBand="1"/>
      </w:tblPr>
      <w:tblGrid>
        <w:gridCol w:w="3960"/>
        <w:gridCol w:w="3960"/>
      </w:tblGrid>
      <w:tr w:rsidR="7EBE37D9" w:rsidTr="1A9CD34E" w14:paraId="7E5FDC69">
        <w:trPr>
          <w:trHeight w:val="300"/>
        </w:trPr>
        <w:tc>
          <w:tcPr>
            <w:tcW w:w="3960" w:type="dxa"/>
            <w:tcMar/>
          </w:tcPr>
          <w:p w:rsidR="7EBE37D9" w:rsidP="7EBE37D9" w:rsidRDefault="7EBE37D9" w14:paraId="6A19FC32" w14:textId="238E0CFB">
            <w:pPr>
              <w:pStyle w:val="Normal"/>
            </w:pPr>
            <w:r w:rsidR="7EBE37D9">
              <w:rPr/>
              <w:t>When/Duration</w:t>
            </w:r>
          </w:p>
        </w:tc>
        <w:tc>
          <w:tcPr>
            <w:tcW w:w="3960" w:type="dxa"/>
            <w:tcMar/>
          </w:tcPr>
          <w:p w:rsidR="7D7377C1" w:rsidP="7EBE37D9" w:rsidRDefault="7D7377C1" w14:paraId="16DCD39D" w14:textId="16C14F69">
            <w:pPr>
              <w:pStyle w:val="Normal"/>
              <w:ind w:firstLine="0"/>
            </w:pPr>
            <w:r w:rsidR="1EE787DE">
              <w:rPr/>
              <w:t>09/29/2026</w:t>
            </w:r>
            <w:r w:rsidR="5D242F4D">
              <w:rPr/>
              <w:t xml:space="preserve"> [</w:t>
            </w:r>
            <w:r w:rsidR="3E8C72B9">
              <w:rPr/>
              <w:t>6:15PM – 6:53PM</w:t>
            </w:r>
            <w:r w:rsidR="5D242F4D">
              <w:rPr/>
              <w:t>]</w:t>
            </w:r>
          </w:p>
        </w:tc>
      </w:tr>
      <w:tr w:rsidR="7EBE37D9" w:rsidTr="1A9CD34E" w14:paraId="65C90A6F">
        <w:trPr>
          <w:trHeight w:val="300"/>
        </w:trPr>
        <w:tc>
          <w:tcPr>
            <w:tcW w:w="3960" w:type="dxa"/>
            <w:tcMar/>
          </w:tcPr>
          <w:p w:rsidR="7EBE37D9" w:rsidP="7EBE37D9" w:rsidRDefault="7EBE37D9" w14:paraId="663D4E0B" w14:textId="0196002A">
            <w:pPr>
              <w:pStyle w:val="Normal"/>
            </w:pPr>
            <w:r w:rsidR="7EBE37D9">
              <w:rPr/>
              <w:t>Where</w:t>
            </w:r>
          </w:p>
        </w:tc>
        <w:tc>
          <w:tcPr>
            <w:tcW w:w="3960" w:type="dxa"/>
            <w:tcMar/>
          </w:tcPr>
          <w:p w:rsidR="2AEB5BEC" w:rsidP="7EBE37D9" w:rsidRDefault="2AEB5BEC" w14:paraId="7C5F5B3B" w14:textId="7C690DB6">
            <w:pPr>
              <w:pStyle w:val="Normal"/>
              <w:ind w:firstLine="0"/>
            </w:pPr>
            <w:r w:rsidR="2AEB5BEC">
              <w:rPr/>
              <w:t>Computer Lab</w:t>
            </w:r>
          </w:p>
        </w:tc>
      </w:tr>
      <w:tr w:rsidR="7EBE37D9" w:rsidTr="1A9CD34E" w14:paraId="2F15FC2E">
        <w:trPr>
          <w:trHeight w:val="300"/>
        </w:trPr>
        <w:tc>
          <w:tcPr>
            <w:tcW w:w="3960" w:type="dxa"/>
            <w:tcMar/>
          </w:tcPr>
          <w:p w:rsidR="7EBE37D9" w:rsidP="7EBE37D9" w:rsidRDefault="7EBE37D9" w14:paraId="42B9D3F9" w14:textId="00C14FC0">
            <w:pPr>
              <w:pStyle w:val="Normal"/>
            </w:pPr>
            <w:r w:rsidR="7EBE37D9">
              <w:rPr/>
              <w:t>Who</w:t>
            </w:r>
          </w:p>
        </w:tc>
        <w:tc>
          <w:tcPr>
            <w:tcW w:w="3960" w:type="dxa"/>
            <w:tcMar/>
          </w:tcPr>
          <w:p w:rsidR="3A083864" w:rsidP="7EBE37D9" w:rsidRDefault="3A083864" w14:paraId="6DA21B5F" w14:textId="2ED4FDF0">
            <w:pPr>
              <w:pStyle w:val="Normal"/>
              <w:ind w:firstLine="0"/>
            </w:pPr>
            <w:r w:rsidR="3A083864">
              <w:rPr/>
              <w:t>Dominic, Maximus, Nathan, Momar</w:t>
            </w:r>
          </w:p>
        </w:tc>
      </w:tr>
      <w:tr w:rsidR="7EBE37D9" w:rsidTr="1A9CD34E" w14:paraId="188EEED4">
        <w:trPr>
          <w:trHeight w:val="300"/>
        </w:trPr>
        <w:tc>
          <w:tcPr>
            <w:tcW w:w="3960" w:type="dxa"/>
            <w:tcMar/>
          </w:tcPr>
          <w:p w:rsidR="7EBE37D9" w:rsidP="7EBE37D9" w:rsidRDefault="7EBE37D9" w14:paraId="7BAB22F0" w14:textId="77DAF465">
            <w:pPr>
              <w:pStyle w:val="Normal"/>
            </w:pPr>
            <w:r w:rsidR="7EBE37D9">
              <w:rPr/>
              <w:t>What was completed</w:t>
            </w:r>
          </w:p>
        </w:tc>
        <w:tc>
          <w:tcPr>
            <w:tcW w:w="3960" w:type="dxa"/>
            <w:tcMar/>
          </w:tcPr>
          <w:p w:rsidR="7EBE37D9" w:rsidP="1A9CD34E" w:rsidRDefault="7EBE37D9" w14:paraId="603235A4" w14:textId="28F1F205">
            <w:pPr>
              <w:pStyle w:val="Normal"/>
              <w:ind w:firstLine="0"/>
            </w:pPr>
            <w:r w:rsidR="7E993453">
              <w:rPr/>
              <w:t xml:space="preserve">Delivered and voted on </w:t>
            </w:r>
            <w:r w:rsidR="717B0CB1">
              <w:rPr/>
              <w:t xml:space="preserve">which </w:t>
            </w:r>
            <w:r w:rsidR="7E993453">
              <w:rPr/>
              <w:t>project proposal</w:t>
            </w:r>
          </w:p>
        </w:tc>
      </w:tr>
      <w:tr w:rsidR="7EBE37D9" w:rsidTr="1A9CD34E" w14:paraId="133C8DB0">
        <w:trPr>
          <w:trHeight w:val="300"/>
        </w:trPr>
        <w:tc>
          <w:tcPr>
            <w:tcW w:w="3960" w:type="dxa"/>
            <w:tcMar/>
          </w:tcPr>
          <w:p w:rsidR="7EBE37D9" w:rsidP="7EBE37D9" w:rsidRDefault="7EBE37D9" w14:paraId="0E633E07" w14:textId="61D08D9E">
            <w:pPr>
              <w:pStyle w:val="Normal"/>
              <w:suppressLineNumbers w:val="0"/>
              <w:bidi w:val="0"/>
              <w:spacing w:before="0" w:beforeAutospacing="off" w:after="0" w:afterAutospacing="off" w:line="240" w:lineRule="auto"/>
              <w:ind w:left="0" w:right="0" w:firstLine="720"/>
              <w:jc w:val="left"/>
            </w:pPr>
            <w:r w:rsidR="7EBE37D9">
              <w:rPr/>
              <w:t xml:space="preserve">What </w:t>
            </w:r>
            <w:r w:rsidR="7EBE37D9">
              <w:rPr/>
              <w:t>are</w:t>
            </w:r>
            <w:r w:rsidR="7EBE37D9">
              <w:rPr/>
              <w:t xml:space="preserve"> next tasks</w:t>
            </w:r>
          </w:p>
        </w:tc>
        <w:tc>
          <w:tcPr>
            <w:tcW w:w="3960" w:type="dxa"/>
            <w:tcMar/>
          </w:tcPr>
          <w:p w:rsidR="7EBE37D9" w:rsidP="1A9CD34E" w:rsidRDefault="7EBE37D9" w14:paraId="6F09817B" w14:textId="31D49879">
            <w:pPr>
              <w:pStyle w:val="Normal"/>
              <w:suppressLineNumbers w:val="0"/>
              <w:bidi w:val="0"/>
              <w:spacing w:before="0" w:beforeAutospacing="off" w:after="0" w:afterAutospacing="off" w:line="240" w:lineRule="auto"/>
              <w:ind w:left="0" w:right="0" w:firstLine="0"/>
              <w:jc w:val="left"/>
            </w:pPr>
            <w:r w:rsidR="3D96327E">
              <w:rPr/>
              <w:t>Research backend for API creation and database SQL to use, obtain API key</w:t>
            </w:r>
          </w:p>
        </w:tc>
      </w:tr>
      <w:tr w:rsidR="7EBE37D9" w:rsidTr="1A9CD34E" w14:paraId="555A3021">
        <w:trPr>
          <w:trHeight w:val="300"/>
        </w:trPr>
        <w:tc>
          <w:tcPr>
            <w:tcW w:w="3960" w:type="dxa"/>
            <w:tcMar/>
          </w:tcPr>
          <w:p w:rsidR="7EBE37D9" w:rsidP="7EBE37D9" w:rsidRDefault="7EBE37D9" w14:paraId="0E13F0D4" w14:textId="48A71918">
            <w:pPr>
              <w:pStyle w:val="Normal"/>
            </w:pPr>
            <w:r w:rsidR="7EBE37D9">
              <w:rPr/>
              <w:t>Issues/Roadblocks</w:t>
            </w:r>
          </w:p>
        </w:tc>
        <w:tc>
          <w:tcPr>
            <w:tcW w:w="3960" w:type="dxa"/>
            <w:tcMar/>
          </w:tcPr>
          <w:p w:rsidR="7EBE37D9" w:rsidP="1A9CD34E" w:rsidRDefault="7EBE37D9" w14:paraId="4A8C9D77" w14:textId="49682FFF">
            <w:pPr>
              <w:pStyle w:val="Normal"/>
              <w:ind w:firstLine="0"/>
            </w:pPr>
            <w:r w:rsidR="424B3D9C">
              <w:rPr/>
              <w:t>Compatible languages for project creation</w:t>
            </w:r>
          </w:p>
        </w:tc>
      </w:tr>
    </w:tbl>
    <w:tbl>
      <w:tblPr>
        <w:tblStyle w:val="TableGrid"/>
        <w:tblW w:w="0" w:type="auto"/>
        <w:tblInd w:w="1440" w:type="dxa"/>
        <w:tblLook w:val="06A0" w:firstRow="1" w:lastRow="0" w:firstColumn="1" w:lastColumn="0" w:noHBand="1" w:noVBand="1"/>
      </w:tblPr>
      <w:tblGrid>
        <w:gridCol w:w="1590"/>
        <w:gridCol w:w="1578"/>
        <w:gridCol w:w="1584"/>
        <w:gridCol w:w="1584"/>
        <w:gridCol w:w="1584"/>
      </w:tblGrid>
      <w:tr w:rsidR="7EBE37D9" w:rsidTr="771C55D9" w14:paraId="541E63DE">
        <w:trPr>
          <w:trHeight w:val="300"/>
        </w:trPr>
        <w:tc>
          <w:tcPr>
            <w:tcW w:w="1590" w:type="dxa"/>
            <w:shd w:val="clear" w:color="auto" w:fill="DAE8F8"/>
            <w:tcMar/>
          </w:tcPr>
          <w:p w:rsidR="7EBE37D9" w:rsidP="7EBE37D9" w:rsidRDefault="7EBE37D9" w14:paraId="643B7016" w14:textId="52AB37F8">
            <w:pPr>
              <w:pStyle w:val="ListParagraph"/>
              <w:suppressLineNumbers w:val="0"/>
              <w:bidi w:val="0"/>
              <w:spacing w:before="0" w:beforeAutospacing="off" w:after="0" w:afterAutospacing="off" w:line="240" w:lineRule="auto"/>
              <w:ind w:left="90" w:right="0"/>
              <w:jc w:val="both"/>
              <w:rPr>
                <w:b w:val="1"/>
                <w:bCs w:val="1"/>
              </w:rPr>
            </w:pPr>
            <w:r w:rsidRPr="7EBE37D9" w:rsidR="7EBE37D9">
              <w:rPr>
                <w:b w:val="1"/>
                <w:bCs w:val="1"/>
              </w:rPr>
              <w:t>Team</w:t>
            </w:r>
          </w:p>
          <w:p w:rsidR="7EBE37D9" w:rsidP="7EBE37D9" w:rsidRDefault="7EBE37D9" w14:paraId="3A2E0333" w14:textId="79A3B03A">
            <w:pPr>
              <w:pStyle w:val="ListParagraph"/>
              <w:suppressLineNumbers w:val="0"/>
              <w:bidi w:val="0"/>
              <w:spacing w:before="0" w:beforeAutospacing="off" w:after="0" w:afterAutospacing="off" w:line="240" w:lineRule="auto"/>
              <w:ind w:left="90" w:right="0"/>
              <w:jc w:val="both"/>
              <w:rPr>
                <w:b w:val="1"/>
                <w:bCs w:val="1"/>
              </w:rPr>
            </w:pPr>
            <w:r w:rsidRPr="7EBE37D9" w:rsidR="7EBE37D9">
              <w:rPr>
                <w:b w:val="1"/>
                <w:bCs w:val="1"/>
              </w:rPr>
              <w:t>Performance</w:t>
            </w:r>
          </w:p>
        </w:tc>
        <w:tc>
          <w:tcPr>
            <w:tcW w:w="1578" w:type="dxa"/>
            <w:shd w:val="clear" w:color="auto" w:fill="DAE8F8"/>
            <w:tcMar/>
          </w:tcPr>
          <w:p w:rsidR="7EBE37D9" w:rsidP="7EBE37D9" w:rsidRDefault="7EBE37D9" w14:paraId="54040461" w14:textId="2EF936CC">
            <w:pPr>
              <w:pStyle w:val="ListParagraph"/>
              <w:ind w:left="90"/>
              <w:rPr>
                <w:b w:val="1"/>
                <w:bCs w:val="1"/>
              </w:rPr>
            </w:pPr>
            <w:r w:rsidRPr="7EBE37D9" w:rsidR="7EBE37D9">
              <w:rPr>
                <w:b w:val="1"/>
                <w:bCs w:val="1"/>
              </w:rPr>
              <w:t>Dominic</w:t>
            </w:r>
          </w:p>
        </w:tc>
        <w:tc>
          <w:tcPr>
            <w:tcW w:w="1584" w:type="dxa"/>
            <w:shd w:val="clear" w:color="auto" w:fill="DAE8F8"/>
            <w:tcMar/>
          </w:tcPr>
          <w:p w:rsidR="7EBE37D9" w:rsidP="7EBE37D9" w:rsidRDefault="7EBE37D9" w14:paraId="74C46A14" w14:textId="1152118D">
            <w:pPr>
              <w:pStyle w:val="ListParagraph"/>
              <w:ind w:left="90"/>
              <w:rPr>
                <w:b w:val="1"/>
                <w:bCs w:val="1"/>
              </w:rPr>
            </w:pPr>
            <w:r w:rsidRPr="7EBE37D9" w:rsidR="7EBE37D9">
              <w:rPr>
                <w:b w:val="1"/>
                <w:bCs w:val="1"/>
              </w:rPr>
              <w:t>Maximus</w:t>
            </w:r>
          </w:p>
        </w:tc>
        <w:tc>
          <w:tcPr>
            <w:tcW w:w="1584" w:type="dxa"/>
            <w:shd w:val="clear" w:color="auto" w:fill="DAE8F8"/>
            <w:tcMar/>
          </w:tcPr>
          <w:p w:rsidR="7EBE37D9" w:rsidP="7EBE37D9" w:rsidRDefault="7EBE37D9" w14:paraId="11676605" w14:textId="080AA3AC">
            <w:pPr>
              <w:pStyle w:val="ListParagraph"/>
              <w:ind w:left="90"/>
              <w:rPr>
                <w:b w:val="1"/>
                <w:bCs w:val="1"/>
              </w:rPr>
            </w:pPr>
            <w:r w:rsidRPr="7EBE37D9" w:rsidR="7EBE37D9">
              <w:rPr>
                <w:b w:val="1"/>
                <w:bCs w:val="1"/>
              </w:rPr>
              <w:t>Nathan</w:t>
            </w:r>
          </w:p>
        </w:tc>
        <w:tc>
          <w:tcPr>
            <w:tcW w:w="1584" w:type="dxa"/>
            <w:shd w:val="clear" w:color="auto" w:fill="DAE8F8"/>
            <w:tcMar/>
          </w:tcPr>
          <w:p w:rsidR="7EBE37D9" w:rsidP="7EBE37D9" w:rsidRDefault="7EBE37D9" w14:paraId="671F8D2B" w14:textId="1F3891C6">
            <w:pPr>
              <w:pStyle w:val="ListParagraph"/>
              <w:ind w:left="90"/>
              <w:rPr>
                <w:b w:val="1"/>
                <w:bCs w:val="1"/>
              </w:rPr>
            </w:pPr>
            <w:r w:rsidRPr="7EBE37D9" w:rsidR="7EBE37D9">
              <w:rPr>
                <w:b w:val="1"/>
                <w:bCs w:val="1"/>
              </w:rPr>
              <w:t>Momar</w:t>
            </w:r>
          </w:p>
        </w:tc>
      </w:tr>
      <w:tr w:rsidR="7EBE37D9" w:rsidTr="771C55D9" w14:paraId="1E4D516C">
        <w:trPr>
          <w:trHeight w:val="300"/>
        </w:trPr>
        <w:tc>
          <w:tcPr>
            <w:tcW w:w="1590" w:type="dxa"/>
            <w:tcMar/>
          </w:tcPr>
          <w:p w:rsidR="7EBE37D9" w:rsidP="7EBE37D9" w:rsidRDefault="7EBE37D9" w14:paraId="09EBDF0F" w14:textId="0F213286">
            <w:pPr>
              <w:pStyle w:val="ListParagraph"/>
              <w:ind w:left="90"/>
            </w:pPr>
            <w:r w:rsidR="7EBE37D9">
              <w:rPr/>
              <w:t>Contribution to the agenda</w:t>
            </w:r>
          </w:p>
        </w:tc>
        <w:tc>
          <w:tcPr>
            <w:tcW w:w="1578" w:type="dxa"/>
            <w:tcMar/>
          </w:tcPr>
          <w:p w:rsidR="1A9CD34E" w:rsidP="1A9CD34E" w:rsidRDefault="1A9CD34E" w14:paraId="23D16975" w14:textId="60797F1B">
            <w:pPr>
              <w:pStyle w:val="ListParagraph"/>
              <w:suppressLineNumbers w:val="0"/>
              <w:bidi w:val="0"/>
              <w:spacing w:before="0" w:beforeAutospacing="off" w:after="0" w:afterAutospacing="off" w:line="240" w:lineRule="auto"/>
              <w:ind w:left="90" w:right="0"/>
              <w:jc w:val="left"/>
            </w:pPr>
            <w:r w:rsidR="1A9CD34E">
              <w:rPr/>
              <w:t>SAT</w:t>
            </w:r>
          </w:p>
        </w:tc>
        <w:tc>
          <w:tcPr>
            <w:tcW w:w="1584" w:type="dxa"/>
            <w:tcMar/>
          </w:tcPr>
          <w:p w:rsidR="1A9CD34E" w:rsidP="1A9CD34E" w:rsidRDefault="1A9CD34E" w14:paraId="6436F8FA" w14:textId="60797F1B">
            <w:pPr>
              <w:pStyle w:val="ListParagraph"/>
              <w:suppressLineNumbers w:val="0"/>
              <w:bidi w:val="0"/>
              <w:spacing w:before="0" w:beforeAutospacing="off" w:after="0" w:afterAutospacing="off" w:line="240" w:lineRule="auto"/>
              <w:ind w:left="90" w:right="0"/>
              <w:jc w:val="left"/>
            </w:pPr>
            <w:r w:rsidR="1A9CD34E">
              <w:rPr/>
              <w:t>SAT</w:t>
            </w:r>
          </w:p>
          <w:p w:rsidR="1A9CD34E" w:rsidP="1A9CD34E" w:rsidRDefault="1A9CD34E" w14:paraId="702BD702" w14:textId="5823B8B3">
            <w:pPr>
              <w:pStyle w:val="ListParagraph"/>
              <w:ind w:left="90"/>
            </w:pPr>
          </w:p>
        </w:tc>
        <w:tc>
          <w:tcPr>
            <w:tcW w:w="1584" w:type="dxa"/>
            <w:tcMar/>
          </w:tcPr>
          <w:p w:rsidR="1A9CD34E" w:rsidP="1A9CD34E" w:rsidRDefault="1A9CD34E" w14:paraId="5712D207" w14:textId="60797F1B">
            <w:pPr>
              <w:pStyle w:val="ListParagraph"/>
              <w:suppressLineNumbers w:val="0"/>
              <w:bidi w:val="0"/>
              <w:spacing w:before="0" w:beforeAutospacing="off" w:after="0" w:afterAutospacing="off" w:line="240" w:lineRule="auto"/>
              <w:ind w:left="90" w:right="0"/>
              <w:jc w:val="left"/>
            </w:pPr>
            <w:r w:rsidR="1A9CD34E">
              <w:rPr/>
              <w:t>SAT</w:t>
            </w:r>
          </w:p>
          <w:p w:rsidR="1A9CD34E" w:rsidP="1A9CD34E" w:rsidRDefault="1A9CD34E" w14:paraId="6099D332" w14:textId="48424F4F">
            <w:pPr>
              <w:pStyle w:val="ListParagraph"/>
              <w:ind w:left="90"/>
            </w:pPr>
          </w:p>
        </w:tc>
        <w:tc>
          <w:tcPr>
            <w:tcW w:w="1584" w:type="dxa"/>
            <w:tcMar/>
          </w:tcPr>
          <w:p w:rsidR="1A9CD34E" w:rsidP="1A9CD34E" w:rsidRDefault="1A9CD34E" w14:paraId="15517272" w14:textId="60797F1B">
            <w:pPr>
              <w:pStyle w:val="ListParagraph"/>
              <w:suppressLineNumbers w:val="0"/>
              <w:bidi w:val="0"/>
              <w:spacing w:before="0" w:beforeAutospacing="off" w:after="0" w:afterAutospacing="off" w:line="240" w:lineRule="auto"/>
              <w:ind w:left="90" w:right="0"/>
              <w:jc w:val="left"/>
            </w:pPr>
            <w:r w:rsidR="1A9CD34E">
              <w:rPr/>
              <w:t>SAT</w:t>
            </w:r>
          </w:p>
          <w:p w:rsidR="1A9CD34E" w:rsidP="1A9CD34E" w:rsidRDefault="1A9CD34E" w14:paraId="53C7E197" w14:textId="55928631">
            <w:pPr>
              <w:pStyle w:val="ListParagraph"/>
              <w:ind w:left="90"/>
            </w:pPr>
          </w:p>
        </w:tc>
      </w:tr>
      <w:tr w:rsidR="7EBE37D9" w:rsidTr="771C55D9" w14:paraId="2447CBC1">
        <w:trPr>
          <w:trHeight w:val="300"/>
        </w:trPr>
        <w:tc>
          <w:tcPr>
            <w:tcW w:w="1590" w:type="dxa"/>
            <w:tcMar/>
          </w:tcPr>
          <w:p w:rsidR="7EBE37D9" w:rsidP="7EBE37D9" w:rsidRDefault="7EBE37D9" w14:paraId="4AB8A388" w14:textId="1D2EFA44">
            <w:pPr>
              <w:pStyle w:val="ListParagraph"/>
              <w:ind w:left="90"/>
            </w:pPr>
            <w:r w:rsidR="7EBE37D9">
              <w:rPr/>
              <w:t>Attendance</w:t>
            </w:r>
          </w:p>
        </w:tc>
        <w:tc>
          <w:tcPr>
            <w:tcW w:w="1578" w:type="dxa"/>
            <w:tcMar/>
          </w:tcPr>
          <w:p w:rsidR="7EBE37D9" w:rsidP="7EBE37D9" w:rsidRDefault="7EBE37D9" w14:paraId="5A0F58D3" w14:textId="405DCFD4">
            <w:pPr>
              <w:pStyle w:val="ListParagraph"/>
              <w:suppressLineNumbers w:val="0"/>
              <w:bidi w:val="0"/>
              <w:spacing w:before="0" w:beforeAutospacing="off" w:after="0" w:afterAutospacing="off" w:line="240" w:lineRule="auto"/>
              <w:ind w:left="90" w:right="0"/>
              <w:jc w:val="left"/>
            </w:pPr>
            <w:r w:rsidR="7EBE37D9">
              <w:rPr/>
              <w:t>PRESENT</w:t>
            </w:r>
          </w:p>
        </w:tc>
        <w:tc>
          <w:tcPr>
            <w:tcW w:w="1584" w:type="dxa"/>
            <w:tcMar/>
          </w:tcPr>
          <w:p w:rsidR="7EBE37D9" w:rsidP="7EBE37D9" w:rsidRDefault="7EBE37D9" w14:paraId="4DF2BFE1" w14:textId="4C0234AE">
            <w:pPr>
              <w:pStyle w:val="ListParagraph"/>
              <w:suppressLineNumbers w:val="0"/>
              <w:bidi w:val="0"/>
              <w:spacing w:before="0" w:beforeAutospacing="off" w:after="0" w:afterAutospacing="off" w:line="240" w:lineRule="auto"/>
              <w:ind w:left="90" w:right="0"/>
              <w:jc w:val="left"/>
            </w:pPr>
            <w:r w:rsidR="7EBE37D9">
              <w:rPr/>
              <w:t>PRESENT</w:t>
            </w:r>
          </w:p>
        </w:tc>
        <w:tc>
          <w:tcPr>
            <w:tcW w:w="1584" w:type="dxa"/>
            <w:tcMar/>
          </w:tcPr>
          <w:p w:rsidR="7EBE37D9" w:rsidP="7EBE37D9" w:rsidRDefault="7EBE37D9" w14:paraId="2EDF95B6" w14:textId="74A25ABF">
            <w:pPr>
              <w:pStyle w:val="ListParagraph"/>
              <w:suppressLineNumbers w:val="0"/>
              <w:bidi w:val="0"/>
              <w:spacing w:before="0" w:beforeAutospacing="off" w:after="0" w:afterAutospacing="off" w:line="240" w:lineRule="auto"/>
              <w:ind w:left="90" w:right="0"/>
              <w:jc w:val="left"/>
            </w:pPr>
            <w:r w:rsidR="7EBE37D9">
              <w:rPr/>
              <w:t>PRESENT</w:t>
            </w:r>
          </w:p>
        </w:tc>
        <w:tc>
          <w:tcPr>
            <w:tcW w:w="1584" w:type="dxa"/>
            <w:tcMar/>
          </w:tcPr>
          <w:p w:rsidR="7EBE37D9" w:rsidP="7EBE37D9" w:rsidRDefault="7EBE37D9" w14:paraId="31CE3CC3" w14:textId="7862F5F5">
            <w:pPr>
              <w:pStyle w:val="ListParagraph"/>
              <w:suppressLineNumbers w:val="0"/>
              <w:bidi w:val="0"/>
              <w:spacing w:before="0" w:beforeAutospacing="off" w:after="0" w:afterAutospacing="off" w:line="240" w:lineRule="auto"/>
              <w:ind w:left="90" w:right="0"/>
              <w:jc w:val="left"/>
            </w:pPr>
            <w:r w:rsidR="7EBE37D9">
              <w:rPr/>
              <w:t>PRESENT</w:t>
            </w:r>
          </w:p>
        </w:tc>
      </w:tr>
      <w:tr w:rsidR="7EBE37D9" w:rsidTr="771C55D9" w14:paraId="5BE3394C">
        <w:trPr>
          <w:trHeight w:val="300"/>
        </w:trPr>
        <w:tc>
          <w:tcPr>
            <w:tcW w:w="1590" w:type="dxa"/>
            <w:tcMar/>
          </w:tcPr>
          <w:p w:rsidR="7EBE37D9" w:rsidP="7EBE37D9" w:rsidRDefault="7EBE37D9" w14:paraId="7B657E96" w14:textId="6C70FEB9">
            <w:pPr>
              <w:pStyle w:val="ListParagraph"/>
              <w:ind w:left="90"/>
            </w:pPr>
            <w:r w:rsidR="7EBE37D9">
              <w:rPr/>
              <w:t>Action Item completed</w:t>
            </w:r>
          </w:p>
        </w:tc>
        <w:tc>
          <w:tcPr>
            <w:tcW w:w="1578" w:type="dxa"/>
            <w:tcMar/>
          </w:tcPr>
          <w:p w:rsidR="0250355B" w:rsidP="7EBE37D9" w:rsidRDefault="0250355B" w14:paraId="69E73D67" w14:textId="14D35885">
            <w:pPr>
              <w:pStyle w:val="ListParagraph"/>
              <w:ind w:left="90"/>
            </w:pPr>
            <w:r w:rsidR="0250355B">
              <w:rPr/>
              <w:t>COMPLETED</w:t>
            </w:r>
          </w:p>
        </w:tc>
        <w:tc>
          <w:tcPr>
            <w:tcW w:w="1584" w:type="dxa"/>
            <w:tcMar/>
          </w:tcPr>
          <w:p w:rsidR="7EBE37D9" w:rsidP="7EBE37D9" w:rsidRDefault="7EBE37D9" w14:paraId="4435D230" w14:textId="14D35885">
            <w:pPr>
              <w:pStyle w:val="ListParagraph"/>
              <w:ind w:left="90"/>
            </w:pPr>
            <w:r w:rsidR="7EBE37D9">
              <w:rPr/>
              <w:t>COMPLETED</w:t>
            </w:r>
          </w:p>
        </w:tc>
        <w:tc>
          <w:tcPr>
            <w:tcW w:w="1584" w:type="dxa"/>
            <w:tcMar/>
          </w:tcPr>
          <w:p w:rsidR="0E6CA46F" w:rsidP="7EBE37D9" w:rsidRDefault="0E6CA46F" w14:paraId="2ACFB1AE" w14:textId="14D35885">
            <w:pPr>
              <w:pStyle w:val="ListParagraph"/>
              <w:ind w:left="90"/>
            </w:pPr>
            <w:r w:rsidR="0E6CA46F">
              <w:rPr/>
              <w:t>COMPLETED</w:t>
            </w:r>
          </w:p>
          <w:p w:rsidR="7EBE37D9" w:rsidP="7EBE37D9" w:rsidRDefault="7EBE37D9" w14:paraId="224B5659" w14:textId="0A185EBC">
            <w:pPr>
              <w:pStyle w:val="ListParagraph"/>
              <w:ind w:left="90"/>
            </w:pPr>
          </w:p>
        </w:tc>
        <w:tc>
          <w:tcPr>
            <w:tcW w:w="1584" w:type="dxa"/>
            <w:tcMar/>
          </w:tcPr>
          <w:p w:rsidR="0E6CA46F" w:rsidP="7EBE37D9" w:rsidRDefault="0E6CA46F" w14:paraId="0AF9B4FD" w14:textId="14D35885">
            <w:pPr>
              <w:pStyle w:val="ListParagraph"/>
              <w:ind w:left="90"/>
            </w:pPr>
            <w:r w:rsidR="0E6CA46F">
              <w:rPr/>
              <w:t>COMPLETED</w:t>
            </w:r>
          </w:p>
          <w:p w:rsidR="7EBE37D9" w:rsidP="7EBE37D9" w:rsidRDefault="7EBE37D9" w14:paraId="238753BC" w14:textId="13BECEC5">
            <w:pPr>
              <w:pStyle w:val="ListParagraph"/>
              <w:ind w:left="90"/>
            </w:pPr>
          </w:p>
        </w:tc>
      </w:tr>
      <w:tr w:rsidR="7EBE37D9" w:rsidTr="771C55D9" w14:paraId="0A572604">
        <w:trPr>
          <w:trHeight w:val="300"/>
        </w:trPr>
        <w:tc>
          <w:tcPr>
            <w:tcW w:w="1590" w:type="dxa"/>
            <w:tcMar/>
          </w:tcPr>
          <w:p w:rsidR="7EBE37D9" w:rsidP="7EBE37D9" w:rsidRDefault="7EBE37D9" w14:paraId="38F33513" w14:textId="2F77AD49">
            <w:pPr>
              <w:pStyle w:val="ListParagraph"/>
              <w:ind w:left="90"/>
            </w:pPr>
            <w:r w:rsidR="7EBE37D9">
              <w:rPr/>
              <w:t>Input</w:t>
            </w:r>
            <w:r w:rsidR="7EBE37D9">
              <w:rPr/>
              <w:t xml:space="preserve"> Quality</w:t>
            </w:r>
          </w:p>
        </w:tc>
        <w:tc>
          <w:tcPr>
            <w:tcW w:w="1578" w:type="dxa"/>
            <w:tcMar/>
          </w:tcPr>
          <w:p w:rsidR="1A9CD34E" w:rsidP="1A9CD34E" w:rsidRDefault="1A9CD34E" w14:paraId="50FAD7D8" w14:textId="60797F1B">
            <w:pPr>
              <w:pStyle w:val="ListParagraph"/>
              <w:suppressLineNumbers w:val="0"/>
              <w:bidi w:val="0"/>
              <w:spacing w:before="0" w:beforeAutospacing="off" w:after="0" w:afterAutospacing="off" w:line="240" w:lineRule="auto"/>
              <w:ind w:left="90" w:right="0"/>
              <w:jc w:val="left"/>
            </w:pPr>
            <w:r w:rsidR="1A9CD34E">
              <w:rPr/>
              <w:t>SAT</w:t>
            </w:r>
          </w:p>
        </w:tc>
        <w:tc>
          <w:tcPr>
            <w:tcW w:w="1584" w:type="dxa"/>
            <w:tcMar/>
          </w:tcPr>
          <w:p w:rsidR="1A9CD34E" w:rsidP="1A9CD34E" w:rsidRDefault="1A9CD34E" w14:paraId="25BF0972" w14:textId="60797F1B">
            <w:pPr>
              <w:pStyle w:val="ListParagraph"/>
              <w:suppressLineNumbers w:val="0"/>
              <w:bidi w:val="0"/>
              <w:spacing w:before="0" w:beforeAutospacing="off" w:after="0" w:afterAutospacing="off" w:line="240" w:lineRule="auto"/>
              <w:ind w:left="90" w:right="0"/>
              <w:jc w:val="left"/>
            </w:pPr>
            <w:r w:rsidR="1A9CD34E">
              <w:rPr/>
              <w:t>SAT</w:t>
            </w:r>
          </w:p>
          <w:p w:rsidR="1A9CD34E" w:rsidP="1A9CD34E" w:rsidRDefault="1A9CD34E" w14:paraId="18194DDD" w14:textId="5823B8B3">
            <w:pPr>
              <w:pStyle w:val="ListParagraph"/>
              <w:ind w:left="90"/>
            </w:pPr>
          </w:p>
        </w:tc>
        <w:tc>
          <w:tcPr>
            <w:tcW w:w="1584" w:type="dxa"/>
            <w:tcMar/>
          </w:tcPr>
          <w:p w:rsidR="1A9CD34E" w:rsidP="1A9CD34E" w:rsidRDefault="1A9CD34E" w14:paraId="0DB1F7AF" w14:textId="60797F1B">
            <w:pPr>
              <w:pStyle w:val="ListParagraph"/>
              <w:suppressLineNumbers w:val="0"/>
              <w:bidi w:val="0"/>
              <w:spacing w:before="0" w:beforeAutospacing="off" w:after="0" w:afterAutospacing="off" w:line="240" w:lineRule="auto"/>
              <w:ind w:left="90" w:right="0"/>
              <w:jc w:val="left"/>
            </w:pPr>
            <w:r w:rsidR="1A9CD34E">
              <w:rPr/>
              <w:t>SAT</w:t>
            </w:r>
          </w:p>
          <w:p w:rsidR="1A9CD34E" w:rsidP="1A9CD34E" w:rsidRDefault="1A9CD34E" w14:paraId="2D7F9B4C" w14:textId="48424F4F">
            <w:pPr>
              <w:pStyle w:val="ListParagraph"/>
              <w:ind w:left="90"/>
            </w:pPr>
          </w:p>
        </w:tc>
        <w:tc>
          <w:tcPr>
            <w:tcW w:w="1584" w:type="dxa"/>
            <w:tcMar/>
          </w:tcPr>
          <w:p w:rsidR="1A9CD34E" w:rsidP="1A9CD34E" w:rsidRDefault="1A9CD34E" w14:paraId="455E0239" w14:textId="60797F1B">
            <w:pPr>
              <w:pStyle w:val="ListParagraph"/>
              <w:suppressLineNumbers w:val="0"/>
              <w:bidi w:val="0"/>
              <w:spacing w:before="0" w:beforeAutospacing="off" w:after="0" w:afterAutospacing="off" w:line="240" w:lineRule="auto"/>
              <w:ind w:left="90" w:right="0"/>
              <w:jc w:val="left"/>
            </w:pPr>
            <w:r w:rsidR="1A9CD34E">
              <w:rPr/>
              <w:t>SAT</w:t>
            </w:r>
          </w:p>
          <w:p w:rsidR="1A9CD34E" w:rsidP="1A9CD34E" w:rsidRDefault="1A9CD34E" w14:paraId="58258807" w14:textId="55928631">
            <w:pPr>
              <w:pStyle w:val="ListParagraph"/>
              <w:ind w:left="90"/>
            </w:pPr>
          </w:p>
        </w:tc>
      </w:tr>
      <w:tr w:rsidR="7EBE37D9" w:rsidTr="771C55D9" w14:paraId="521F24FF">
        <w:trPr>
          <w:trHeight w:val="300"/>
        </w:trPr>
        <w:tc>
          <w:tcPr>
            <w:tcW w:w="1590" w:type="dxa"/>
            <w:tcMar/>
          </w:tcPr>
          <w:p w:rsidR="7EBE37D9" w:rsidP="7EBE37D9" w:rsidRDefault="7EBE37D9" w14:paraId="731F1489" w14:textId="2025CDA6">
            <w:pPr>
              <w:pStyle w:val="ListParagraph"/>
              <w:ind w:left="90"/>
            </w:pPr>
            <w:r w:rsidR="7EBE37D9">
              <w:rPr/>
              <w:t>Effective decision-making</w:t>
            </w:r>
          </w:p>
        </w:tc>
        <w:tc>
          <w:tcPr>
            <w:tcW w:w="1578" w:type="dxa"/>
            <w:tcMar/>
          </w:tcPr>
          <w:p w:rsidR="1A9CD34E" w:rsidP="1A9CD34E" w:rsidRDefault="1A9CD34E" w14:paraId="3BC65945" w14:textId="60797F1B">
            <w:pPr>
              <w:pStyle w:val="ListParagraph"/>
              <w:suppressLineNumbers w:val="0"/>
              <w:bidi w:val="0"/>
              <w:spacing w:before="0" w:beforeAutospacing="off" w:after="0" w:afterAutospacing="off" w:line="240" w:lineRule="auto"/>
              <w:ind w:left="90" w:right="0"/>
              <w:jc w:val="left"/>
            </w:pPr>
            <w:r w:rsidR="1A9CD34E">
              <w:rPr/>
              <w:t>SAT</w:t>
            </w:r>
          </w:p>
        </w:tc>
        <w:tc>
          <w:tcPr>
            <w:tcW w:w="1584" w:type="dxa"/>
            <w:tcMar/>
          </w:tcPr>
          <w:p w:rsidR="1A9CD34E" w:rsidP="1A9CD34E" w:rsidRDefault="1A9CD34E" w14:paraId="57FDD571" w14:textId="60797F1B">
            <w:pPr>
              <w:pStyle w:val="ListParagraph"/>
              <w:suppressLineNumbers w:val="0"/>
              <w:bidi w:val="0"/>
              <w:spacing w:before="0" w:beforeAutospacing="off" w:after="0" w:afterAutospacing="off" w:line="240" w:lineRule="auto"/>
              <w:ind w:left="90" w:right="0"/>
              <w:jc w:val="left"/>
            </w:pPr>
            <w:r w:rsidR="1A9CD34E">
              <w:rPr/>
              <w:t>SAT</w:t>
            </w:r>
          </w:p>
          <w:p w:rsidR="1A9CD34E" w:rsidP="1A9CD34E" w:rsidRDefault="1A9CD34E" w14:paraId="149C9FDB" w14:textId="5823B8B3">
            <w:pPr>
              <w:pStyle w:val="ListParagraph"/>
              <w:ind w:left="90"/>
            </w:pPr>
          </w:p>
        </w:tc>
        <w:tc>
          <w:tcPr>
            <w:tcW w:w="1584" w:type="dxa"/>
            <w:tcMar/>
          </w:tcPr>
          <w:p w:rsidR="1A9CD34E" w:rsidP="1A9CD34E" w:rsidRDefault="1A9CD34E" w14:paraId="3B7E845A" w14:textId="60797F1B">
            <w:pPr>
              <w:pStyle w:val="ListParagraph"/>
              <w:suppressLineNumbers w:val="0"/>
              <w:bidi w:val="0"/>
              <w:spacing w:before="0" w:beforeAutospacing="off" w:after="0" w:afterAutospacing="off" w:line="240" w:lineRule="auto"/>
              <w:ind w:left="90" w:right="0"/>
              <w:jc w:val="left"/>
            </w:pPr>
            <w:r w:rsidR="1A9CD34E">
              <w:rPr/>
              <w:t>SAT</w:t>
            </w:r>
          </w:p>
          <w:p w:rsidR="1A9CD34E" w:rsidP="1A9CD34E" w:rsidRDefault="1A9CD34E" w14:paraId="79136D5C" w14:textId="48424F4F">
            <w:pPr>
              <w:pStyle w:val="ListParagraph"/>
              <w:ind w:left="90"/>
            </w:pPr>
          </w:p>
        </w:tc>
        <w:tc>
          <w:tcPr>
            <w:tcW w:w="1584" w:type="dxa"/>
            <w:tcMar/>
          </w:tcPr>
          <w:p w:rsidR="1A9CD34E" w:rsidP="1A9CD34E" w:rsidRDefault="1A9CD34E" w14:paraId="2EE6106B" w14:textId="60797F1B">
            <w:pPr>
              <w:pStyle w:val="ListParagraph"/>
              <w:suppressLineNumbers w:val="0"/>
              <w:bidi w:val="0"/>
              <w:spacing w:before="0" w:beforeAutospacing="off" w:after="0" w:afterAutospacing="off" w:line="240" w:lineRule="auto"/>
              <w:ind w:left="90" w:right="0"/>
              <w:jc w:val="left"/>
            </w:pPr>
            <w:r w:rsidR="1A9CD34E">
              <w:rPr/>
              <w:t>SAT</w:t>
            </w:r>
          </w:p>
          <w:p w:rsidR="1A9CD34E" w:rsidP="1A9CD34E" w:rsidRDefault="1A9CD34E" w14:paraId="5B2123E8" w14:textId="55928631">
            <w:pPr>
              <w:pStyle w:val="ListParagraph"/>
              <w:ind w:left="90"/>
            </w:pPr>
          </w:p>
        </w:tc>
      </w:tr>
      <w:tr w:rsidR="7EBE37D9" w:rsidTr="771C55D9" w14:paraId="08C0A435">
        <w:trPr>
          <w:trHeight w:val="300"/>
        </w:trPr>
        <w:tc>
          <w:tcPr>
            <w:tcW w:w="1590" w:type="dxa"/>
            <w:tcMar/>
          </w:tcPr>
          <w:p w:rsidR="7EBE37D9" w:rsidP="7EBE37D9" w:rsidRDefault="7EBE37D9" w14:paraId="14EAD77D" w14:textId="61C50515">
            <w:pPr>
              <w:pStyle w:val="ListParagraph"/>
              <w:ind w:left="90"/>
            </w:pPr>
            <w:r w:rsidR="7EBE37D9">
              <w:rPr/>
              <w:t>Problem-solving skills</w:t>
            </w:r>
          </w:p>
        </w:tc>
        <w:tc>
          <w:tcPr>
            <w:tcW w:w="1578" w:type="dxa"/>
            <w:tcMar/>
          </w:tcPr>
          <w:p w:rsidR="1A9CD34E" w:rsidP="1A9CD34E" w:rsidRDefault="1A9CD34E" w14:paraId="4067A18D" w14:textId="60797F1B">
            <w:pPr>
              <w:pStyle w:val="ListParagraph"/>
              <w:suppressLineNumbers w:val="0"/>
              <w:bidi w:val="0"/>
              <w:spacing w:before="0" w:beforeAutospacing="off" w:after="0" w:afterAutospacing="off" w:line="240" w:lineRule="auto"/>
              <w:ind w:left="90" w:right="0"/>
              <w:jc w:val="left"/>
            </w:pPr>
            <w:r w:rsidR="1A9CD34E">
              <w:rPr/>
              <w:t>SAT</w:t>
            </w:r>
          </w:p>
        </w:tc>
        <w:tc>
          <w:tcPr>
            <w:tcW w:w="1584" w:type="dxa"/>
            <w:tcMar/>
          </w:tcPr>
          <w:p w:rsidR="1A9CD34E" w:rsidP="1A9CD34E" w:rsidRDefault="1A9CD34E" w14:paraId="7A647B9F" w14:textId="60797F1B">
            <w:pPr>
              <w:pStyle w:val="ListParagraph"/>
              <w:suppressLineNumbers w:val="0"/>
              <w:bidi w:val="0"/>
              <w:spacing w:before="0" w:beforeAutospacing="off" w:after="0" w:afterAutospacing="off" w:line="240" w:lineRule="auto"/>
              <w:ind w:left="90" w:right="0"/>
              <w:jc w:val="left"/>
            </w:pPr>
            <w:r w:rsidR="1A9CD34E">
              <w:rPr/>
              <w:t>SAT</w:t>
            </w:r>
          </w:p>
          <w:p w:rsidR="1A9CD34E" w:rsidP="1A9CD34E" w:rsidRDefault="1A9CD34E" w14:paraId="771FAC21" w14:textId="5823B8B3">
            <w:pPr>
              <w:pStyle w:val="ListParagraph"/>
              <w:ind w:left="90"/>
            </w:pPr>
          </w:p>
        </w:tc>
        <w:tc>
          <w:tcPr>
            <w:tcW w:w="1584" w:type="dxa"/>
            <w:tcMar/>
          </w:tcPr>
          <w:p w:rsidR="1A9CD34E" w:rsidP="1A9CD34E" w:rsidRDefault="1A9CD34E" w14:paraId="488EE656" w14:textId="60797F1B">
            <w:pPr>
              <w:pStyle w:val="ListParagraph"/>
              <w:suppressLineNumbers w:val="0"/>
              <w:bidi w:val="0"/>
              <w:spacing w:before="0" w:beforeAutospacing="off" w:after="0" w:afterAutospacing="off" w:line="240" w:lineRule="auto"/>
              <w:ind w:left="90" w:right="0"/>
              <w:jc w:val="left"/>
            </w:pPr>
            <w:r w:rsidR="1A9CD34E">
              <w:rPr/>
              <w:t>SAT</w:t>
            </w:r>
          </w:p>
          <w:p w:rsidR="1A9CD34E" w:rsidP="1A9CD34E" w:rsidRDefault="1A9CD34E" w14:paraId="0B15603E" w14:textId="48424F4F">
            <w:pPr>
              <w:pStyle w:val="ListParagraph"/>
              <w:ind w:left="90"/>
            </w:pPr>
          </w:p>
        </w:tc>
        <w:tc>
          <w:tcPr>
            <w:tcW w:w="1584" w:type="dxa"/>
            <w:tcMar/>
          </w:tcPr>
          <w:p w:rsidR="1A9CD34E" w:rsidP="1A9CD34E" w:rsidRDefault="1A9CD34E" w14:paraId="2F17E0C9" w14:textId="60797F1B">
            <w:pPr>
              <w:pStyle w:val="ListParagraph"/>
              <w:suppressLineNumbers w:val="0"/>
              <w:bidi w:val="0"/>
              <w:spacing w:before="0" w:beforeAutospacing="off" w:after="0" w:afterAutospacing="off" w:line="240" w:lineRule="auto"/>
              <w:ind w:left="90" w:right="0"/>
              <w:jc w:val="left"/>
            </w:pPr>
            <w:r w:rsidR="1A9CD34E">
              <w:rPr/>
              <w:t>SAT</w:t>
            </w:r>
          </w:p>
          <w:p w:rsidR="1A9CD34E" w:rsidP="1A9CD34E" w:rsidRDefault="1A9CD34E" w14:paraId="04F09A01" w14:textId="55928631">
            <w:pPr>
              <w:pStyle w:val="ListParagraph"/>
              <w:ind w:left="90"/>
            </w:pPr>
          </w:p>
        </w:tc>
      </w:tr>
      <w:tr w:rsidR="7EBE37D9" w:rsidTr="771C55D9" w14:paraId="35920485">
        <w:trPr>
          <w:trHeight w:val="300"/>
        </w:trPr>
        <w:tc>
          <w:tcPr>
            <w:tcW w:w="1590" w:type="dxa"/>
            <w:tcMar/>
          </w:tcPr>
          <w:p w:rsidR="7EBE37D9" w:rsidP="7EBE37D9" w:rsidRDefault="7EBE37D9" w14:paraId="57E8CECA" w14:textId="08065876">
            <w:pPr>
              <w:pStyle w:val="ListParagraph"/>
              <w:ind w:left="90"/>
            </w:pPr>
            <w:r w:rsidR="7EBE37D9">
              <w:rPr/>
              <w:t>Active participation</w:t>
            </w:r>
          </w:p>
        </w:tc>
        <w:tc>
          <w:tcPr>
            <w:tcW w:w="1578" w:type="dxa"/>
            <w:tcMar/>
          </w:tcPr>
          <w:p w:rsidR="1A9CD34E" w:rsidP="1A9CD34E" w:rsidRDefault="1A9CD34E" w14:paraId="7AD83954" w14:textId="60797F1B">
            <w:pPr>
              <w:pStyle w:val="ListParagraph"/>
              <w:suppressLineNumbers w:val="0"/>
              <w:bidi w:val="0"/>
              <w:spacing w:before="0" w:beforeAutospacing="off" w:after="0" w:afterAutospacing="off" w:line="240" w:lineRule="auto"/>
              <w:ind w:left="90" w:right="0"/>
              <w:jc w:val="left"/>
            </w:pPr>
            <w:r w:rsidR="1A9CD34E">
              <w:rPr/>
              <w:t>SAT</w:t>
            </w:r>
          </w:p>
        </w:tc>
        <w:tc>
          <w:tcPr>
            <w:tcW w:w="1584" w:type="dxa"/>
            <w:tcMar/>
          </w:tcPr>
          <w:p w:rsidR="1A9CD34E" w:rsidP="1A9CD34E" w:rsidRDefault="1A9CD34E" w14:paraId="098D4363" w14:textId="60797F1B">
            <w:pPr>
              <w:pStyle w:val="ListParagraph"/>
              <w:suppressLineNumbers w:val="0"/>
              <w:bidi w:val="0"/>
              <w:spacing w:before="0" w:beforeAutospacing="off" w:after="0" w:afterAutospacing="off" w:line="240" w:lineRule="auto"/>
              <w:ind w:left="90" w:right="0"/>
              <w:jc w:val="left"/>
            </w:pPr>
            <w:r w:rsidR="1A9CD34E">
              <w:rPr/>
              <w:t>SAT</w:t>
            </w:r>
          </w:p>
          <w:p w:rsidR="1A9CD34E" w:rsidP="1A9CD34E" w:rsidRDefault="1A9CD34E" w14:paraId="66AE9477" w14:textId="5823B8B3">
            <w:pPr>
              <w:pStyle w:val="ListParagraph"/>
              <w:ind w:left="90"/>
            </w:pPr>
          </w:p>
        </w:tc>
        <w:tc>
          <w:tcPr>
            <w:tcW w:w="1584" w:type="dxa"/>
            <w:tcMar/>
          </w:tcPr>
          <w:p w:rsidR="1A9CD34E" w:rsidP="1A9CD34E" w:rsidRDefault="1A9CD34E" w14:paraId="44F3E6B0" w14:textId="60797F1B">
            <w:pPr>
              <w:pStyle w:val="ListParagraph"/>
              <w:suppressLineNumbers w:val="0"/>
              <w:bidi w:val="0"/>
              <w:spacing w:before="0" w:beforeAutospacing="off" w:after="0" w:afterAutospacing="off" w:line="240" w:lineRule="auto"/>
              <w:ind w:left="90" w:right="0"/>
              <w:jc w:val="left"/>
            </w:pPr>
            <w:r w:rsidR="1A9CD34E">
              <w:rPr/>
              <w:t>SAT</w:t>
            </w:r>
          </w:p>
          <w:p w:rsidR="1A9CD34E" w:rsidP="1A9CD34E" w:rsidRDefault="1A9CD34E" w14:paraId="6DDF72F1" w14:textId="48424F4F">
            <w:pPr>
              <w:pStyle w:val="ListParagraph"/>
              <w:ind w:left="90"/>
            </w:pPr>
          </w:p>
        </w:tc>
        <w:tc>
          <w:tcPr>
            <w:tcW w:w="1584" w:type="dxa"/>
            <w:tcMar/>
          </w:tcPr>
          <w:p w:rsidR="1A9CD34E" w:rsidP="1A9CD34E" w:rsidRDefault="1A9CD34E" w14:paraId="5CE2F307" w14:textId="60797F1B">
            <w:pPr>
              <w:pStyle w:val="ListParagraph"/>
              <w:suppressLineNumbers w:val="0"/>
              <w:bidi w:val="0"/>
              <w:spacing w:before="0" w:beforeAutospacing="off" w:after="0" w:afterAutospacing="off" w:line="240" w:lineRule="auto"/>
              <w:ind w:left="90" w:right="0"/>
              <w:jc w:val="left"/>
            </w:pPr>
            <w:r w:rsidR="1A9CD34E">
              <w:rPr/>
              <w:t>SAT</w:t>
            </w:r>
          </w:p>
          <w:p w:rsidR="1A9CD34E" w:rsidP="1A9CD34E" w:rsidRDefault="1A9CD34E" w14:paraId="3C96DC32" w14:textId="55928631">
            <w:pPr>
              <w:pStyle w:val="ListParagraph"/>
              <w:ind w:left="90"/>
            </w:pPr>
          </w:p>
        </w:tc>
      </w:tr>
      <w:tr w:rsidR="7EBE37D9" w:rsidTr="771C55D9" w14:paraId="60D9F2D3">
        <w:trPr>
          <w:trHeight w:val="300"/>
        </w:trPr>
        <w:tc>
          <w:tcPr>
            <w:tcW w:w="1590" w:type="dxa"/>
            <w:tcMar/>
          </w:tcPr>
          <w:p w:rsidR="7EBE37D9" w:rsidP="7EBE37D9" w:rsidRDefault="7EBE37D9" w14:paraId="6CDF340F" w14:textId="04E41414">
            <w:pPr>
              <w:pStyle w:val="ListParagraph"/>
              <w:ind w:left="90"/>
            </w:pPr>
            <w:r w:rsidR="7EBE37D9">
              <w:rPr/>
              <w:t>Effective Communication</w:t>
            </w:r>
          </w:p>
        </w:tc>
        <w:tc>
          <w:tcPr>
            <w:tcW w:w="1578" w:type="dxa"/>
            <w:tcMar/>
          </w:tcPr>
          <w:p w:rsidR="1A9CD34E" w:rsidP="1A9CD34E" w:rsidRDefault="1A9CD34E" w14:paraId="628876E7" w14:textId="60797F1B">
            <w:pPr>
              <w:pStyle w:val="ListParagraph"/>
              <w:suppressLineNumbers w:val="0"/>
              <w:bidi w:val="0"/>
              <w:spacing w:before="0" w:beforeAutospacing="off" w:after="0" w:afterAutospacing="off" w:line="240" w:lineRule="auto"/>
              <w:ind w:left="90" w:right="0"/>
              <w:jc w:val="left"/>
            </w:pPr>
            <w:r w:rsidR="1A9CD34E">
              <w:rPr/>
              <w:t>SAT</w:t>
            </w:r>
          </w:p>
        </w:tc>
        <w:tc>
          <w:tcPr>
            <w:tcW w:w="1584" w:type="dxa"/>
            <w:tcMar/>
          </w:tcPr>
          <w:p w:rsidR="1A9CD34E" w:rsidP="1A9CD34E" w:rsidRDefault="1A9CD34E" w14:paraId="06ECE44E" w14:textId="60797F1B">
            <w:pPr>
              <w:pStyle w:val="ListParagraph"/>
              <w:suppressLineNumbers w:val="0"/>
              <w:bidi w:val="0"/>
              <w:spacing w:before="0" w:beforeAutospacing="off" w:after="0" w:afterAutospacing="off" w:line="240" w:lineRule="auto"/>
              <w:ind w:left="90" w:right="0"/>
              <w:jc w:val="left"/>
            </w:pPr>
            <w:r w:rsidR="1A9CD34E">
              <w:rPr/>
              <w:t>SAT</w:t>
            </w:r>
          </w:p>
          <w:p w:rsidR="1A9CD34E" w:rsidP="1A9CD34E" w:rsidRDefault="1A9CD34E" w14:paraId="637C4E70" w14:textId="5823B8B3">
            <w:pPr>
              <w:pStyle w:val="ListParagraph"/>
              <w:ind w:left="90"/>
            </w:pPr>
          </w:p>
        </w:tc>
        <w:tc>
          <w:tcPr>
            <w:tcW w:w="1584" w:type="dxa"/>
            <w:tcMar/>
          </w:tcPr>
          <w:p w:rsidR="1A9CD34E" w:rsidP="1A9CD34E" w:rsidRDefault="1A9CD34E" w14:paraId="76C4D653" w14:textId="60797F1B">
            <w:pPr>
              <w:pStyle w:val="ListParagraph"/>
              <w:suppressLineNumbers w:val="0"/>
              <w:bidi w:val="0"/>
              <w:spacing w:before="0" w:beforeAutospacing="off" w:after="0" w:afterAutospacing="off" w:line="240" w:lineRule="auto"/>
              <w:ind w:left="90" w:right="0"/>
              <w:jc w:val="left"/>
            </w:pPr>
            <w:r w:rsidR="1A9CD34E">
              <w:rPr/>
              <w:t>SAT</w:t>
            </w:r>
          </w:p>
          <w:p w:rsidR="1A9CD34E" w:rsidP="1A9CD34E" w:rsidRDefault="1A9CD34E" w14:paraId="4E67F45A" w14:textId="48424F4F">
            <w:pPr>
              <w:pStyle w:val="ListParagraph"/>
              <w:ind w:left="90"/>
            </w:pPr>
          </w:p>
        </w:tc>
        <w:tc>
          <w:tcPr>
            <w:tcW w:w="1584" w:type="dxa"/>
            <w:tcMar/>
          </w:tcPr>
          <w:p w:rsidR="1A9CD34E" w:rsidP="1A9CD34E" w:rsidRDefault="1A9CD34E" w14:paraId="74AE0CD6" w14:textId="60797F1B">
            <w:pPr>
              <w:pStyle w:val="ListParagraph"/>
              <w:suppressLineNumbers w:val="0"/>
              <w:bidi w:val="0"/>
              <w:spacing w:before="0" w:beforeAutospacing="off" w:after="0" w:afterAutospacing="off" w:line="240" w:lineRule="auto"/>
              <w:ind w:left="90" w:right="0"/>
              <w:jc w:val="left"/>
            </w:pPr>
            <w:r w:rsidR="1A9CD34E">
              <w:rPr/>
              <w:t>SAT</w:t>
            </w:r>
          </w:p>
          <w:p w:rsidR="1A9CD34E" w:rsidP="1A9CD34E" w:rsidRDefault="1A9CD34E" w14:paraId="72BA98A5" w14:textId="55928631">
            <w:pPr>
              <w:pStyle w:val="ListParagraph"/>
              <w:ind w:left="90"/>
            </w:pPr>
          </w:p>
        </w:tc>
      </w:tr>
      <w:tr w:rsidR="7EBE37D9" w:rsidTr="771C55D9" w14:paraId="11ACF8EC">
        <w:trPr>
          <w:trHeight w:val="300"/>
        </w:trPr>
        <w:tc>
          <w:tcPr>
            <w:tcW w:w="1590" w:type="dxa"/>
            <w:tcMar/>
          </w:tcPr>
          <w:p w:rsidR="7EBE37D9" w:rsidP="7EBE37D9" w:rsidRDefault="7EBE37D9" w14:paraId="3E97B65E" w14:textId="10154B9B">
            <w:pPr>
              <w:pStyle w:val="ListParagraph"/>
              <w:ind w:left="90"/>
            </w:pPr>
            <w:r w:rsidR="7EBE37D9">
              <w:rPr/>
              <w:t>Encouraging others</w:t>
            </w:r>
          </w:p>
        </w:tc>
        <w:tc>
          <w:tcPr>
            <w:tcW w:w="1578" w:type="dxa"/>
            <w:tcMar/>
          </w:tcPr>
          <w:p w:rsidR="1A9CD34E" w:rsidP="1A9CD34E" w:rsidRDefault="1A9CD34E" w14:paraId="246BC00C" w14:textId="60797F1B">
            <w:pPr>
              <w:pStyle w:val="ListParagraph"/>
              <w:suppressLineNumbers w:val="0"/>
              <w:bidi w:val="0"/>
              <w:spacing w:before="0" w:beforeAutospacing="off" w:after="0" w:afterAutospacing="off" w:line="240" w:lineRule="auto"/>
              <w:ind w:left="90" w:right="0"/>
              <w:jc w:val="left"/>
            </w:pPr>
            <w:r w:rsidR="1A9CD34E">
              <w:rPr/>
              <w:t>SAT</w:t>
            </w:r>
          </w:p>
        </w:tc>
        <w:tc>
          <w:tcPr>
            <w:tcW w:w="1584" w:type="dxa"/>
            <w:tcMar/>
          </w:tcPr>
          <w:p w:rsidR="1A9CD34E" w:rsidP="1A9CD34E" w:rsidRDefault="1A9CD34E" w14:paraId="0AE2A84D" w14:textId="60797F1B">
            <w:pPr>
              <w:pStyle w:val="ListParagraph"/>
              <w:suppressLineNumbers w:val="0"/>
              <w:bidi w:val="0"/>
              <w:spacing w:before="0" w:beforeAutospacing="off" w:after="0" w:afterAutospacing="off" w:line="240" w:lineRule="auto"/>
              <w:ind w:left="90" w:right="0"/>
              <w:jc w:val="left"/>
            </w:pPr>
            <w:r w:rsidR="1A9CD34E">
              <w:rPr/>
              <w:t>SAT</w:t>
            </w:r>
          </w:p>
          <w:p w:rsidR="1A9CD34E" w:rsidP="1A9CD34E" w:rsidRDefault="1A9CD34E" w14:paraId="0AD22E93" w14:textId="5823B8B3">
            <w:pPr>
              <w:pStyle w:val="ListParagraph"/>
              <w:ind w:left="90"/>
            </w:pPr>
          </w:p>
        </w:tc>
        <w:tc>
          <w:tcPr>
            <w:tcW w:w="1584" w:type="dxa"/>
            <w:tcMar/>
          </w:tcPr>
          <w:p w:rsidR="1A9CD34E" w:rsidP="1A9CD34E" w:rsidRDefault="1A9CD34E" w14:paraId="0BE6DAE3" w14:textId="60797F1B">
            <w:pPr>
              <w:pStyle w:val="ListParagraph"/>
              <w:suppressLineNumbers w:val="0"/>
              <w:bidi w:val="0"/>
              <w:spacing w:before="0" w:beforeAutospacing="off" w:after="0" w:afterAutospacing="off" w:line="240" w:lineRule="auto"/>
              <w:ind w:left="90" w:right="0"/>
              <w:jc w:val="left"/>
            </w:pPr>
            <w:r w:rsidR="1A9CD34E">
              <w:rPr/>
              <w:t>SAT</w:t>
            </w:r>
          </w:p>
          <w:p w:rsidR="1A9CD34E" w:rsidP="1A9CD34E" w:rsidRDefault="1A9CD34E" w14:paraId="5F831DC0" w14:textId="48424F4F">
            <w:pPr>
              <w:pStyle w:val="ListParagraph"/>
              <w:ind w:left="90"/>
            </w:pPr>
          </w:p>
        </w:tc>
        <w:tc>
          <w:tcPr>
            <w:tcW w:w="1584" w:type="dxa"/>
            <w:tcMar/>
          </w:tcPr>
          <w:p w:rsidR="1A9CD34E" w:rsidP="1A9CD34E" w:rsidRDefault="1A9CD34E" w14:paraId="1CD0A5B6" w14:textId="60797F1B">
            <w:pPr>
              <w:pStyle w:val="ListParagraph"/>
              <w:suppressLineNumbers w:val="0"/>
              <w:bidi w:val="0"/>
              <w:spacing w:before="0" w:beforeAutospacing="off" w:after="0" w:afterAutospacing="off" w:line="240" w:lineRule="auto"/>
              <w:ind w:left="90" w:right="0"/>
              <w:jc w:val="left"/>
            </w:pPr>
            <w:r w:rsidR="1A9CD34E">
              <w:rPr/>
              <w:t>SAT</w:t>
            </w:r>
          </w:p>
          <w:p w:rsidR="1A9CD34E" w:rsidP="1A9CD34E" w:rsidRDefault="1A9CD34E" w14:paraId="238D2CAE" w14:textId="55928631">
            <w:pPr>
              <w:pStyle w:val="ListParagraph"/>
              <w:ind w:left="90"/>
            </w:pPr>
          </w:p>
        </w:tc>
      </w:tr>
      <w:tr w:rsidR="7EBE37D9" w:rsidTr="771C55D9" w14:paraId="447DA8E5">
        <w:trPr>
          <w:trHeight w:val="300"/>
        </w:trPr>
        <w:tc>
          <w:tcPr>
            <w:tcW w:w="1590" w:type="dxa"/>
            <w:tcMar/>
          </w:tcPr>
          <w:p w:rsidR="7EBE37D9" w:rsidP="7EBE37D9" w:rsidRDefault="7EBE37D9" w14:paraId="26C44E7A" w14:textId="133E8DBD">
            <w:pPr>
              <w:pStyle w:val="ListParagraph"/>
              <w:ind w:left="90"/>
            </w:pPr>
            <w:r w:rsidR="7EBE37D9">
              <w:rPr/>
              <w:t>Constructive conflict</w:t>
            </w:r>
          </w:p>
        </w:tc>
        <w:tc>
          <w:tcPr>
            <w:tcW w:w="1578" w:type="dxa"/>
            <w:tcMar/>
          </w:tcPr>
          <w:p w:rsidR="1A9CD34E" w:rsidP="1A9CD34E" w:rsidRDefault="1A9CD34E" w14:paraId="5F98A7E5" w14:textId="60797F1B">
            <w:pPr>
              <w:pStyle w:val="ListParagraph"/>
              <w:suppressLineNumbers w:val="0"/>
              <w:bidi w:val="0"/>
              <w:spacing w:before="0" w:beforeAutospacing="off" w:after="0" w:afterAutospacing="off" w:line="240" w:lineRule="auto"/>
              <w:ind w:left="90" w:right="0"/>
              <w:jc w:val="left"/>
            </w:pPr>
            <w:r w:rsidR="1A9CD34E">
              <w:rPr/>
              <w:t>SAT</w:t>
            </w:r>
          </w:p>
        </w:tc>
        <w:tc>
          <w:tcPr>
            <w:tcW w:w="1584" w:type="dxa"/>
            <w:tcMar/>
          </w:tcPr>
          <w:p w:rsidR="1A9CD34E" w:rsidP="1A9CD34E" w:rsidRDefault="1A9CD34E" w14:paraId="575F804B" w14:textId="60797F1B">
            <w:pPr>
              <w:pStyle w:val="ListParagraph"/>
              <w:suppressLineNumbers w:val="0"/>
              <w:bidi w:val="0"/>
              <w:spacing w:before="0" w:beforeAutospacing="off" w:after="0" w:afterAutospacing="off" w:line="240" w:lineRule="auto"/>
              <w:ind w:left="90" w:right="0"/>
              <w:jc w:val="left"/>
            </w:pPr>
            <w:r w:rsidR="1A9CD34E">
              <w:rPr/>
              <w:t>SAT</w:t>
            </w:r>
          </w:p>
          <w:p w:rsidR="1A9CD34E" w:rsidP="1A9CD34E" w:rsidRDefault="1A9CD34E" w14:paraId="2CB37A63" w14:textId="5823B8B3">
            <w:pPr>
              <w:pStyle w:val="ListParagraph"/>
              <w:ind w:left="90"/>
            </w:pPr>
          </w:p>
        </w:tc>
        <w:tc>
          <w:tcPr>
            <w:tcW w:w="1584" w:type="dxa"/>
            <w:tcMar/>
          </w:tcPr>
          <w:p w:rsidR="1A9CD34E" w:rsidP="1A9CD34E" w:rsidRDefault="1A9CD34E" w14:paraId="71CDEFC0" w14:textId="60797F1B">
            <w:pPr>
              <w:pStyle w:val="ListParagraph"/>
              <w:suppressLineNumbers w:val="0"/>
              <w:bidi w:val="0"/>
              <w:spacing w:before="0" w:beforeAutospacing="off" w:after="0" w:afterAutospacing="off" w:line="240" w:lineRule="auto"/>
              <w:ind w:left="90" w:right="0"/>
              <w:jc w:val="left"/>
            </w:pPr>
            <w:r w:rsidR="1A9CD34E">
              <w:rPr/>
              <w:t>SAT</w:t>
            </w:r>
          </w:p>
          <w:p w:rsidR="1A9CD34E" w:rsidP="1A9CD34E" w:rsidRDefault="1A9CD34E" w14:paraId="2E87F967" w14:textId="48424F4F">
            <w:pPr>
              <w:pStyle w:val="ListParagraph"/>
              <w:ind w:left="90"/>
            </w:pPr>
          </w:p>
        </w:tc>
        <w:tc>
          <w:tcPr>
            <w:tcW w:w="1584" w:type="dxa"/>
            <w:tcMar/>
          </w:tcPr>
          <w:p w:rsidR="1A9CD34E" w:rsidP="1A9CD34E" w:rsidRDefault="1A9CD34E" w14:paraId="52594720" w14:textId="60797F1B">
            <w:pPr>
              <w:pStyle w:val="ListParagraph"/>
              <w:suppressLineNumbers w:val="0"/>
              <w:bidi w:val="0"/>
              <w:spacing w:before="0" w:beforeAutospacing="off" w:after="0" w:afterAutospacing="off" w:line="240" w:lineRule="auto"/>
              <w:ind w:left="90" w:right="0"/>
              <w:jc w:val="left"/>
            </w:pPr>
            <w:r w:rsidR="1A9CD34E">
              <w:rPr/>
              <w:t>SAT</w:t>
            </w:r>
          </w:p>
          <w:p w:rsidR="1A9CD34E" w:rsidP="1A9CD34E" w:rsidRDefault="1A9CD34E" w14:paraId="0BB8DC98" w14:textId="55928631">
            <w:pPr>
              <w:pStyle w:val="ListParagraph"/>
              <w:ind w:left="90"/>
            </w:pPr>
          </w:p>
        </w:tc>
      </w:tr>
    </w:tbl>
    <w:p w:rsidR="3C8E3541" w:rsidP="3C8E3541" w:rsidRDefault="3C8E3541" w14:paraId="1F9DD2C1" w14:textId="05C4AF93">
      <w:pPr>
        <w:pStyle w:val="ListParagraph"/>
        <w:suppressLineNumbers w:val="0"/>
        <w:bidi w:val="0"/>
        <w:spacing w:before="0" w:beforeAutospacing="off" w:after="0" w:afterAutospacing="off" w:line="480" w:lineRule="auto"/>
        <w:ind w:left="1440" w:right="0"/>
        <w:jc w:val="left"/>
      </w:pPr>
    </w:p>
    <w:tbl>
      <w:tblPr>
        <w:tblStyle w:val="TableGrid"/>
        <w:tblW w:w="0" w:type="auto"/>
        <w:tblInd w:w="1440" w:type="dxa"/>
        <w:tblLook w:val="06A0" w:firstRow="1" w:lastRow="0" w:firstColumn="1" w:lastColumn="0" w:noHBand="1" w:noVBand="1"/>
      </w:tblPr>
      <w:tblGrid>
        <w:gridCol w:w="3960"/>
        <w:gridCol w:w="3960"/>
      </w:tblGrid>
      <w:tr w:rsidR="7EBE37D9" w:rsidTr="771C55D9" w14:paraId="300A3FEE">
        <w:trPr>
          <w:trHeight w:val="300"/>
        </w:trPr>
        <w:tc>
          <w:tcPr>
            <w:tcW w:w="3960" w:type="dxa"/>
            <w:tcMar/>
          </w:tcPr>
          <w:p w:rsidR="7EBE37D9" w:rsidP="7EBE37D9" w:rsidRDefault="7EBE37D9" w14:paraId="54E259E9" w14:textId="238E0CFB">
            <w:pPr>
              <w:pStyle w:val="Normal"/>
            </w:pPr>
            <w:r w:rsidR="7EBE37D9">
              <w:rPr/>
              <w:t>When/Duration</w:t>
            </w:r>
          </w:p>
        </w:tc>
        <w:tc>
          <w:tcPr>
            <w:tcW w:w="3960" w:type="dxa"/>
            <w:tcMar/>
          </w:tcPr>
          <w:p w:rsidR="07E4F455" w:rsidP="7EBE37D9" w:rsidRDefault="07E4F455" w14:paraId="0BBCE5FD" w14:textId="2B5C4997">
            <w:pPr>
              <w:pStyle w:val="Normal"/>
            </w:pPr>
            <w:r w:rsidR="477B147B">
              <w:rPr/>
              <w:t>10/6/2026</w:t>
            </w:r>
            <w:r w:rsidR="391EFBCF">
              <w:rPr/>
              <w:t xml:space="preserve"> [</w:t>
            </w:r>
            <w:r w:rsidR="3471AC3E">
              <w:rPr/>
              <w:t>6:30PM – 6:50PM</w:t>
            </w:r>
            <w:r w:rsidR="391EFBCF">
              <w:rPr/>
              <w:t>]</w:t>
            </w:r>
          </w:p>
        </w:tc>
      </w:tr>
      <w:tr w:rsidR="7EBE37D9" w:rsidTr="771C55D9" w14:paraId="406A7FF4">
        <w:trPr>
          <w:trHeight w:val="300"/>
        </w:trPr>
        <w:tc>
          <w:tcPr>
            <w:tcW w:w="3960" w:type="dxa"/>
            <w:tcMar/>
          </w:tcPr>
          <w:p w:rsidR="7EBE37D9" w:rsidP="7EBE37D9" w:rsidRDefault="7EBE37D9" w14:paraId="2D722764" w14:textId="0196002A">
            <w:pPr>
              <w:pStyle w:val="Normal"/>
            </w:pPr>
            <w:r w:rsidR="7EBE37D9">
              <w:rPr/>
              <w:t>Where</w:t>
            </w:r>
          </w:p>
        </w:tc>
        <w:tc>
          <w:tcPr>
            <w:tcW w:w="3960" w:type="dxa"/>
            <w:tcMar/>
          </w:tcPr>
          <w:p w:rsidR="7EBE37D9" w:rsidP="7EBE37D9" w:rsidRDefault="7EBE37D9" w14:paraId="792EA74E" w14:textId="7C690DB6">
            <w:pPr>
              <w:pStyle w:val="Normal"/>
              <w:ind w:firstLine="0"/>
            </w:pPr>
            <w:r w:rsidR="7EBE37D9">
              <w:rPr/>
              <w:t>Computer Lab</w:t>
            </w:r>
          </w:p>
        </w:tc>
      </w:tr>
      <w:tr w:rsidR="7EBE37D9" w:rsidTr="771C55D9" w14:paraId="4FCDB3CC">
        <w:trPr>
          <w:trHeight w:val="300"/>
        </w:trPr>
        <w:tc>
          <w:tcPr>
            <w:tcW w:w="3960" w:type="dxa"/>
            <w:tcMar/>
          </w:tcPr>
          <w:p w:rsidR="7EBE37D9" w:rsidP="7EBE37D9" w:rsidRDefault="7EBE37D9" w14:paraId="318D00D3" w14:textId="00C14FC0">
            <w:pPr>
              <w:pStyle w:val="Normal"/>
            </w:pPr>
            <w:r w:rsidR="7EBE37D9">
              <w:rPr/>
              <w:t>Who</w:t>
            </w:r>
          </w:p>
        </w:tc>
        <w:tc>
          <w:tcPr>
            <w:tcW w:w="3960" w:type="dxa"/>
            <w:tcMar/>
          </w:tcPr>
          <w:p w:rsidR="7EBE37D9" w:rsidP="7EBE37D9" w:rsidRDefault="7EBE37D9" w14:paraId="54ABC093" w14:textId="2ED4FDF0">
            <w:pPr>
              <w:pStyle w:val="Normal"/>
              <w:ind w:firstLine="0"/>
            </w:pPr>
            <w:r w:rsidR="7EBE37D9">
              <w:rPr/>
              <w:t>Dominic, Maximus, Nathan, Momar</w:t>
            </w:r>
          </w:p>
        </w:tc>
      </w:tr>
      <w:tr w:rsidR="7EBE37D9" w:rsidTr="771C55D9" w14:paraId="14AD43A4">
        <w:trPr>
          <w:trHeight w:val="300"/>
        </w:trPr>
        <w:tc>
          <w:tcPr>
            <w:tcW w:w="3960" w:type="dxa"/>
            <w:tcMar/>
          </w:tcPr>
          <w:p w:rsidR="7EBE37D9" w:rsidP="7EBE37D9" w:rsidRDefault="7EBE37D9" w14:paraId="26D69215" w14:textId="77DAF465">
            <w:pPr>
              <w:pStyle w:val="Normal"/>
            </w:pPr>
            <w:r w:rsidR="7EBE37D9">
              <w:rPr/>
              <w:t>What was completed</w:t>
            </w:r>
          </w:p>
        </w:tc>
        <w:tc>
          <w:tcPr>
            <w:tcW w:w="3960" w:type="dxa"/>
            <w:tcMar/>
          </w:tcPr>
          <w:p w:rsidR="7EBE37D9" w:rsidP="1A9CD34E" w:rsidRDefault="7EBE37D9" w14:paraId="68AABEE4" w14:textId="55BD9C9D">
            <w:pPr>
              <w:pStyle w:val="Normal"/>
              <w:ind w:firstLine="0"/>
            </w:pPr>
            <w:r w:rsidR="79BA2246">
              <w:rPr/>
              <w:t>Received Congress API key, voted on backend languages</w:t>
            </w:r>
          </w:p>
        </w:tc>
      </w:tr>
      <w:tr w:rsidR="7EBE37D9" w:rsidTr="771C55D9" w14:paraId="541E55FF">
        <w:trPr>
          <w:trHeight w:val="300"/>
        </w:trPr>
        <w:tc>
          <w:tcPr>
            <w:tcW w:w="3960" w:type="dxa"/>
            <w:tcMar/>
          </w:tcPr>
          <w:p w:rsidR="7EBE37D9" w:rsidP="7EBE37D9" w:rsidRDefault="7EBE37D9" w14:paraId="0029E3AA" w14:textId="61D08D9E">
            <w:pPr>
              <w:pStyle w:val="Normal"/>
              <w:suppressLineNumbers w:val="0"/>
              <w:bidi w:val="0"/>
              <w:spacing w:before="0" w:beforeAutospacing="off" w:after="0" w:afterAutospacing="off" w:line="240" w:lineRule="auto"/>
              <w:ind w:left="0" w:right="0" w:firstLine="720"/>
              <w:jc w:val="left"/>
            </w:pPr>
            <w:r w:rsidR="7EBE37D9">
              <w:rPr/>
              <w:t xml:space="preserve">What </w:t>
            </w:r>
            <w:r w:rsidR="7EBE37D9">
              <w:rPr/>
              <w:t>are</w:t>
            </w:r>
            <w:r w:rsidR="7EBE37D9">
              <w:rPr/>
              <w:t xml:space="preserve"> next tasks</w:t>
            </w:r>
          </w:p>
        </w:tc>
        <w:tc>
          <w:tcPr>
            <w:tcW w:w="3960" w:type="dxa"/>
            <w:tcMar/>
          </w:tcPr>
          <w:p w:rsidR="7EBE37D9" w:rsidP="771C55D9" w:rsidRDefault="7EBE37D9" w14:paraId="7E239E85" w14:textId="3D5AE07E">
            <w:pPr>
              <w:pStyle w:val="Normal"/>
              <w:suppressLineNumbers w:val="0"/>
              <w:bidi w:val="0"/>
              <w:ind w:firstLine="0"/>
            </w:pPr>
            <w:r w:rsidR="551B82CC">
              <w:rPr/>
              <w:t>Webpage Transition</w:t>
            </w:r>
            <w:r w:rsidR="551B82CC">
              <w:rPr/>
              <w:t xml:space="preserve"> </w:t>
            </w:r>
            <w:r w:rsidR="551B82CC">
              <w:rPr/>
              <w:t>Diagram</w:t>
            </w:r>
          </w:p>
        </w:tc>
      </w:tr>
      <w:tr w:rsidR="7EBE37D9" w:rsidTr="771C55D9" w14:paraId="07B26A3F">
        <w:trPr>
          <w:trHeight w:val="300"/>
        </w:trPr>
        <w:tc>
          <w:tcPr>
            <w:tcW w:w="3960" w:type="dxa"/>
            <w:tcMar/>
          </w:tcPr>
          <w:p w:rsidR="7EBE37D9" w:rsidP="7EBE37D9" w:rsidRDefault="7EBE37D9" w14:paraId="26662420" w14:textId="48A71918">
            <w:pPr>
              <w:pStyle w:val="Normal"/>
            </w:pPr>
            <w:r w:rsidR="7EBE37D9">
              <w:rPr/>
              <w:t>Issues/Roadblocks</w:t>
            </w:r>
          </w:p>
        </w:tc>
        <w:tc>
          <w:tcPr>
            <w:tcW w:w="3960" w:type="dxa"/>
            <w:tcMar/>
          </w:tcPr>
          <w:p w:rsidR="7EBE37D9" w:rsidP="771C55D9" w:rsidRDefault="7EBE37D9" w14:paraId="1BD14884" w14:textId="6505C4E9">
            <w:pPr>
              <w:pStyle w:val="Normal"/>
              <w:ind w:firstLine="0"/>
            </w:pPr>
            <w:r w:rsidR="047F7C56">
              <w:rPr/>
              <w:t>NONE</w:t>
            </w:r>
          </w:p>
        </w:tc>
      </w:tr>
    </w:tbl>
    <w:tbl>
      <w:tblPr>
        <w:tblStyle w:val="TableGrid"/>
        <w:tblW w:w="0" w:type="auto"/>
        <w:tblInd w:w="1440" w:type="dxa"/>
        <w:tblLook w:val="06A0" w:firstRow="1" w:lastRow="0" w:firstColumn="1" w:lastColumn="0" w:noHBand="1" w:noVBand="1"/>
      </w:tblPr>
      <w:tblGrid>
        <w:gridCol w:w="1590"/>
        <w:gridCol w:w="1578"/>
        <w:gridCol w:w="1584"/>
        <w:gridCol w:w="1584"/>
        <w:gridCol w:w="1584"/>
      </w:tblGrid>
      <w:tr w:rsidR="7EBE37D9" w:rsidTr="771C55D9" w14:paraId="75DF8559">
        <w:trPr>
          <w:trHeight w:val="300"/>
        </w:trPr>
        <w:tc>
          <w:tcPr>
            <w:tcW w:w="1590" w:type="dxa"/>
            <w:shd w:val="clear" w:color="auto" w:fill="DAE8F8"/>
            <w:tcMar/>
          </w:tcPr>
          <w:p w:rsidR="7EBE37D9" w:rsidP="7EBE37D9" w:rsidRDefault="7EBE37D9" w14:paraId="1686D4D8" w14:textId="52AB37F8">
            <w:pPr>
              <w:pStyle w:val="ListParagraph"/>
              <w:suppressLineNumbers w:val="0"/>
              <w:bidi w:val="0"/>
              <w:spacing w:before="0" w:beforeAutospacing="off" w:after="0" w:afterAutospacing="off" w:line="240" w:lineRule="auto"/>
              <w:ind w:left="90" w:right="0"/>
              <w:jc w:val="both"/>
              <w:rPr>
                <w:b w:val="1"/>
                <w:bCs w:val="1"/>
              </w:rPr>
            </w:pPr>
            <w:r w:rsidRPr="7EBE37D9" w:rsidR="7EBE37D9">
              <w:rPr>
                <w:b w:val="1"/>
                <w:bCs w:val="1"/>
              </w:rPr>
              <w:t>Team</w:t>
            </w:r>
          </w:p>
          <w:p w:rsidR="7EBE37D9" w:rsidP="7EBE37D9" w:rsidRDefault="7EBE37D9" w14:paraId="342025AB" w14:textId="79A3B03A">
            <w:pPr>
              <w:pStyle w:val="ListParagraph"/>
              <w:suppressLineNumbers w:val="0"/>
              <w:bidi w:val="0"/>
              <w:spacing w:before="0" w:beforeAutospacing="off" w:after="0" w:afterAutospacing="off" w:line="240" w:lineRule="auto"/>
              <w:ind w:left="90" w:right="0"/>
              <w:jc w:val="both"/>
              <w:rPr>
                <w:b w:val="1"/>
                <w:bCs w:val="1"/>
              </w:rPr>
            </w:pPr>
            <w:r w:rsidRPr="7EBE37D9" w:rsidR="7EBE37D9">
              <w:rPr>
                <w:b w:val="1"/>
                <w:bCs w:val="1"/>
              </w:rPr>
              <w:t>Performance</w:t>
            </w:r>
          </w:p>
        </w:tc>
        <w:tc>
          <w:tcPr>
            <w:tcW w:w="1578" w:type="dxa"/>
            <w:shd w:val="clear" w:color="auto" w:fill="DAE8F8"/>
            <w:tcMar/>
          </w:tcPr>
          <w:p w:rsidR="7EBE37D9" w:rsidP="7EBE37D9" w:rsidRDefault="7EBE37D9" w14:paraId="029D4A5C" w14:textId="2EF936CC">
            <w:pPr>
              <w:pStyle w:val="ListParagraph"/>
              <w:ind w:left="90"/>
              <w:rPr>
                <w:b w:val="1"/>
                <w:bCs w:val="1"/>
              </w:rPr>
            </w:pPr>
            <w:r w:rsidRPr="7EBE37D9" w:rsidR="7EBE37D9">
              <w:rPr>
                <w:b w:val="1"/>
                <w:bCs w:val="1"/>
              </w:rPr>
              <w:t>Dominic</w:t>
            </w:r>
          </w:p>
        </w:tc>
        <w:tc>
          <w:tcPr>
            <w:tcW w:w="1584" w:type="dxa"/>
            <w:shd w:val="clear" w:color="auto" w:fill="DAE8F8"/>
            <w:tcMar/>
          </w:tcPr>
          <w:p w:rsidR="7EBE37D9" w:rsidP="7EBE37D9" w:rsidRDefault="7EBE37D9" w14:paraId="3C8389C8" w14:textId="1152118D">
            <w:pPr>
              <w:pStyle w:val="ListParagraph"/>
              <w:ind w:left="90"/>
              <w:rPr>
                <w:b w:val="1"/>
                <w:bCs w:val="1"/>
              </w:rPr>
            </w:pPr>
            <w:r w:rsidRPr="7EBE37D9" w:rsidR="7EBE37D9">
              <w:rPr>
                <w:b w:val="1"/>
                <w:bCs w:val="1"/>
              </w:rPr>
              <w:t>Maximus</w:t>
            </w:r>
          </w:p>
        </w:tc>
        <w:tc>
          <w:tcPr>
            <w:tcW w:w="1584" w:type="dxa"/>
            <w:shd w:val="clear" w:color="auto" w:fill="DAE8F8"/>
            <w:tcMar/>
          </w:tcPr>
          <w:p w:rsidR="7EBE37D9" w:rsidP="7EBE37D9" w:rsidRDefault="7EBE37D9" w14:paraId="3ECCA842" w14:textId="080AA3AC">
            <w:pPr>
              <w:pStyle w:val="ListParagraph"/>
              <w:ind w:left="90"/>
              <w:rPr>
                <w:b w:val="1"/>
                <w:bCs w:val="1"/>
              </w:rPr>
            </w:pPr>
            <w:r w:rsidRPr="7EBE37D9" w:rsidR="7EBE37D9">
              <w:rPr>
                <w:b w:val="1"/>
                <w:bCs w:val="1"/>
              </w:rPr>
              <w:t>Nathan</w:t>
            </w:r>
          </w:p>
        </w:tc>
        <w:tc>
          <w:tcPr>
            <w:tcW w:w="1584" w:type="dxa"/>
            <w:shd w:val="clear" w:color="auto" w:fill="DAE8F8"/>
            <w:tcMar/>
          </w:tcPr>
          <w:p w:rsidR="7EBE37D9" w:rsidP="7EBE37D9" w:rsidRDefault="7EBE37D9" w14:paraId="00F6C648" w14:textId="1F3891C6">
            <w:pPr>
              <w:pStyle w:val="ListParagraph"/>
              <w:ind w:left="90"/>
              <w:rPr>
                <w:b w:val="1"/>
                <w:bCs w:val="1"/>
              </w:rPr>
            </w:pPr>
            <w:r w:rsidRPr="7EBE37D9" w:rsidR="7EBE37D9">
              <w:rPr>
                <w:b w:val="1"/>
                <w:bCs w:val="1"/>
              </w:rPr>
              <w:t>Momar</w:t>
            </w:r>
          </w:p>
        </w:tc>
      </w:tr>
      <w:tr w:rsidR="7EBE37D9" w:rsidTr="771C55D9" w14:paraId="33FC2DF4">
        <w:trPr>
          <w:trHeight w:val="300"/>
        </w:trPr>
        <w:tc>
          <w:tcPr>
            <w:tcW w:w="1590" w:type="dxa"/>
            <w:tcMar/>
          </w:tcPr>
          <w:p w:rsidR="7EBE37D9" w:rsidP="7EBE37D9" w:rsidRDefault="7EBE37D9" w14:paraId="58312311" w14:textId="0F213286">
            <w:pPr>
              <w:pStyle w:val="ListParagraph"/>
              <w:ind w:left="90"/>
            </w:pPr>
            <w:r w:rsidR="7EBE37D9">
              <w:rPr/>
              <w:t>Contribution to the agenda</w:t>
            </w:r>
          </w:p>
        </w:tc>
        <w:tc>
          <w:tcPr>
            <w:tcW w:w="1578" w:type="dxa"/>
            <w:tcMar/>
          </w:tcPr>
          <w:p w:rsidR="1A9CD34E" w:rsidP="1A9CD34E" w:rsidRDefault="1A9CD34E" w14:paraId="4BF51D79" w14:textId="60797F1B">
            <w:pPr>
              <w:pStyle w:val="ListParagraph"/>
              <w:suppressLineNumbers w:val="0"/>
              <w:bidi w:val="0"/>
              <w:spacing w:before="0" w:beforeAutospacing="off" w:after="0" w:afterAutospacing="off" w:line="240" w:lineRule="auto"/>
              <w:ind w:left="90" w:right="0"/>
              <w:jc w:val="left"/>
            </w:pPr>
            <w:r w:rsidR="1A9CD34E">
              <w:rPr/>
              <w:t>SAT</w:t>
            </w:r>
          </w:p>
        </w:tc>
        <w:tc>
          <w:tcPr>
            <w:tcW w:w="1584" w:type="dxa"/>
            <w:tcMar/>
          </w:tcPr>
          <w:p w:rsidR="1A9CD34E" w:rsidP="1A9CD34E" w:rsidRDefault="1A9CD34E" w14:paraId="744153A5" w14:textId="60797F1B">
            <w:pPr>
              <w:pStyle w:val="ListParagraph"/>
              <w:suppressLineNumbers w:val="0"/>
              <w:bidi w:val="0"/>
              <w:spacing w:before="0" w:beforeAutospacing="off" w:after="0" w:afterAutospacing="off" w:line="240" w:lineRule="auto"/>
              <w:ind w:left="90" w:right="0"/>
              <w:jc w:val="left"/>
            </w:pPr>
            <w:r w:rsidR="1A9CD34E">
              <w:rPr/>
              <w:t>SAT</w:t>
            </w:r>
          </w:p>
          <w:p w:rsidR="1A9CD34E" w:rsidP="1A9CD34E" w:rsidRDefault="1A9CD34E" w14:paraId="129C29EB" w14:textId="5823B8B3">
            <w:pPr>
              <w:pStyle w:val="ListParagraph"/>
              <w:ind w:left="90"/>
            </w:pPr>
          </w:p>
        </w:tc>
        <w:tc>
          <w:tcPr>
            <w:tcW w:w="1584" w:type="dxa"/>
            <w:tcMar/>
          </w:tcPr>
          <w:p w:rsidR="1A9CD34E" w:rsidP="1A9CD34E" w:rsidRDefault="1A9CD34E" w14:paraId="1D9A155F" w14:textId="60797F1B">
            <w:pPr>
              <w:pStyle w:val="ListParagraph"/>
              <w:suppressLineNumbers w:val="0"/>
              <w:bidi w:val="0"/>
              <w:spacing w:before="0" w:beforeAutospacing="off" w:after="0" w:afterAutospacing="off" w:line="240" w:lineRule="auto"/>
              <w:ind w:left="90" w:right="0"/>
              <w:jc w:val="left"/>
            </w:pPr>
            <w:r w:rsidR="1A9CD34E">
              <w:rPr/>
              <w:t>SAT</w:t>
            </w:r>
          </w:p>
          <w:p w:rsidR="1A9CD34E" w:rsidP="1A9CD34E" w:rsidRDefault="1A9CD34E" w14:paraId="25CAB252" w14:textId="48424F4F">
            <w:pPr>
              <w:pStyle w:val="ListParagraph"/>
              <w:ind w:left="90"/>
            </w:pPr>
          </w:p>
        </w:tc>
        <w:tc>
          <w:tcPr>
            <w:tcW w:w="1584" w:type="dxa"/>
            <w:tcMar/>
          </w:tcPr>
          <w:p w:rsidR="1A9CD34E" w:rsidP="1A9CD34E" w:rsidRDefault="1A9CD34E" w14:paraId="22AC1DC5" w14:textId="60797F1B">
            <w:pPr>
              <w:pStyle w:val="ListParagraph"/>
              <w:suppressLineNumbers w:val="0"/>
              <w:bidi w:val="0"/>
              <w:spacing w:before="0" w:beforeAutospacing="off" w:after="0" w:afterAutospacing="off" w:line="240" w:lineRule="auto"/>
              <w:ind w:left="90" w:right="0"/>
              <w:jc w:val="left"/>
            </w:pPr>
            <w:r w:rsidR="1A9CD34E">
              <w:rPr/>
              <w:t>SAT</w:t>
            </w:r>
          </w:p>
          <w:p w:rsidR="1A9CD34E" w:rsidP="1A9CD34E" w:rsidRDefault="1A9CD34E" w14:paraId="3B360106" w14:textId="55928631">
            <w:pPr>
              <w:pStyle w:val="ListParagraph"/>
              <w:ind w:left="90"/>
            </w:pPr>
          </w:p>
        </w:tc>
      </w:tr>
      <w:tr w:rsidR="7EBE37D9" w:rsidTr="771C55D9" w14:paraId="2AE565C3">
        <w:trPr>
          <w:trHeight w:val="300"/>
        </w:trPr>
        <w:tc>
          <w:tcPr>
            <w:tcW w:w="1590" w:type="dxa"/>
            <w:tcMar/>
          </w:tcPr>
          <w:p w:rsidR="7EBE37D9" w:rsidP="7EBE37D9" w:rsidRDefault="7EBE37D9" w14:paraId="5E2648D9" w14:textId="1D2EFA44">
            <w:pPr>
              <w:pStyle w:val="ListParagraph"/>
              <w:ind w:left="90"/>
            </w:pPr>
            <w:r w:rsidR="7EBE37D9">
              <w:rPr/>
              <w:t>Attendance</w:t>
            </w:r>
          </w:p>
        </w:tc>
        <w:tc>
          <w:tcPr>
            <w:tcW w:w="1578" w:type="dxa"/>
            <w:tcMar/>
          </w:tcPr>
          <w:p w:rsidR="1A9CD34E" w:rsidP="1A9CD34E" w:rsidRDefault="1A9CD34E" w14:paraId="23D2241A" w14:textId="405DCFD4">
            <w:pPr>
              <w:pStyle w:val="ListParagraph"/>
              <w:suppressLineNumbers w:val="0"/>
              <w:bidi w:val="0"/>
              <w:spacing w:before="0" w:beforeAutospacing="off" w:after="0" w:afterAutospacing="off" w:line="240" w:lineRule="auto"/>
              <w:ind w:left="90" w:right="0"/>
              <w:jc w:val="left"/>
            </w:pPr>
            <w:r w:rsidR="1A9CD34E">
              <w:rPr/>
              <w:t>PRESENT</w:t>
            </w:r>
          </w:p>
        </w:tc>
        <w:tc>
          <w:tcPr>
            <w:tcW w:w="1584" w:type="dxa"/>
            <w:tcMar/>
          </w:tcPr>
          <w:p w:rsidR="1A9CD34E" w:rsidP="1A9CD34E" w:rsidRDefault="1A9CD34E" w14:paraId="3C50BF55" w14:textId="4C0234AE">
            <w:pPr>
              <w:pStyle w:val="ListParagraph"/>
              <w:suppressLineNumbers w:val="0"/>
              <w:bidi w:val="0"/>
              <w:spacing w:before="0" w:beforeAutospacing="off" w:after="0" w:afterAutospacing="off" w:line="240" w:lineRule="auto"/>
              <w:ind w:left="90" w:right="0"/>
              <w:jc w:val="left"/>
            </w:pPr>
            <w:r w:rsidR="1A9CD34E">
              <w:rPr/>
              <w:t>PRESENT</w:t>
            </w:r>
          </w:p>
        </w:tc>
        <w:tc>
          <w:tcPr>
            <w:tcW w:w="1584" w:type="dxa"/>
            <w:tcMar/>
          </w:tcPr>
          <w:p w:rsidR="1A9CD34E" w:rsidP="1A9CD34E" w:rsidRDefault="1A9CD34E" w14:paraId="71EF74B1" w14:textId="74A25ABF">
            <w:pPr>
              <w:pStyle w:val="ListParagraph"/>
              <w:suppressLineNumbers w:val="0"/>
              <w:bidi w:val="0"/>
              <w:spacing w:before="0" w:beforeAutospacing="off" w:after="0" w:afterAutospacing="off" w:line="240" w:lineRule="auto"/>
              <w:ind w:left="90" w:right="0"/>
              <w:jc w:val="left"/>
            </w:pPr>
            <w:r w:rsidR="1A9CD34E">
              <w:rPr/>
              <w:t>PRESENT</w:t>
            </w:r>
          </w:p>
        </w:tc>
        <w:tc>
          <w:tcPr>
            <w:tcW w:w="1584" w:type="dxa"/>
            <w:tcMar/>
          </w:tcPr>
          <w:p w:rsidR="1A9CD34E" w:rsidP="1A9CD34E" w:rsidRDefault="1A9CD34E" w14:paraId="73E779A3" w14:textId="7862F5F5">
            <w:pPr>
              <w:pStyle w:val="ListParagraph"/>
              <w:suppressLineNumbers w:val="0"/>
              <w:bidi w:val="0"/>
              <w:spacing w:before="0" w:beforeAutospacing="off" w:after="0" w:afterAutospacing="off" w:line="240" w:lineRule="auto"/>
              <w:ind w:left="90" w:right="0"/>
              <w:jc w:val="left"/>
            </w:pPr>
            <w:r w:rsidR="1A9CD34E">
              <w:rPr/>
              <w:t>PRESENT</w:t>
            </w:r>
          </w:p>
        </w:tc>
      </w:tr>
      <w:tr w:rsidR="7EBE37D9" w:rsidTr="771C55D9" w14:paraId="3061C5EF">
        <w:trPr>
          <w:trHeight w:val="300"/>
        </w:trPr>
        <w:tc>
          <w:tcPr>
            <w:tcW w:w="1590" w:type="dxa"/>
            <w:tcMar/>
          </w:tcPr>
          <w:p w:rsidR="7EBE37D9" w:rsidP="7EBE37D9" w:rsidRDefault="7EBE37D9" w14:paraId="78688A70" w14:textId="6C70FEB9">
            <w:pPr>
              <w:pStyle w:val="ListParagraph"/>
              <w:ind w:left="90"/>
            </w:pPr>
            <w:r w:rsidR="7EBE37D9">
              <w:rPr/>
              <w:t>Action Item completed</w:t>
            </w:r>
          </w:p>
        </w:tc>
        <w:tc>
          <w:tcPr>
            <w:tcW w:w="1578" w:type="dxa"/>
            <w:tcMar/>
          </w:tcPr>
          <w:p w:rsidR="1A9CD34E" w:rsidP="1A9CD34E" w:rsidRDefault="1A9CD34E" w14:paraId="58D2A203" w14:textId="14D35885">
            <w:pPr>
              <w:pStyle w:val="ListParagraph"/>
              <w:ind w:left="90"/>
            </w:pPr>
            <w:r w:rsidR="1A9CD34E">
              <w:rPr/>
              <w:t>COMPLETED</w:t>
            </w:r>
          </w:p>
        </w:tc>
        <w:tc>
          <w:tcPr>
            <w:tcW w:w="1584" w:type="dxa"/>
            <w:tcMar/>
          </w:tcPr>
          <w:p w:rsidR="1A9CD34E" w:rsidP="1A9CD34E" w:rsidRDefault="1A9CD34E" w14:paraId="568DF5D8" w14:textId="14D35885">
            <w:pPr>
              <w:pStyle w:val="ListParagraph"/>
              <w:ind w:left="90"/>
            </w:pPr>
            <w:r w:rsidR="1A9CD34E">
              <w:rPr/>
              <w:t>COMPLETED</w:t>
            </w:r>
          </w:p>
        </w:tc>
        <w:tc>
          <w:tcPr>
            <w:tcW w:w="1584" w:type="dxa"/>
            <w:tcMar/>
          </w:tcPr>
          <w:p w:rsidR="1A9CD34E" w:rsidP="1A9CD34E" w:rsidRDefault="1A9CD34E" w14:paraId="58BABE51" w14:textId="14D35885">
            <w:pPr>
              <w:pStyle w:val="ListParagraph"/>
              <w:ind w:left="90"/>
            </w:pPr>
            <w:r w:rsidR="1A9CD34E">
              <w:rPr/>
              <w:t>COMPLETED</w:t>
            </w:r>
          </w:p>
          <w:p w:rsidR="1A9CD34E" w:rsidP="1A9CD34E" w:rsidRDefault="1A9CD34E" w14:paraId="58DD4E95" w14:textId="0A185EBC">
            <w:pPr>
              <w:pStyle w:val="ListParagraph"/>
              <w:ind w:left="90"/>
            </w:pPr>
          </w:p>
        </w:tc>
        <w:tc>
          <w:tcPr>
            <w:tcW w:w="1584" w:type="dxa"/>
            <w:tcMar/>
          </w:tcPr>
          <w:p w:rsidR="1A9CD34E" w:rsidP="1A9CD34E" w:rsidRDefault="1A9CD34E" w14:paraId="15926923" w14:textId="14D35885">
            <w:pPr>
              <w:pStyle w:val="ListParagraph"/>
              <w:ind w:left="90"/>
            </w:pPr>
            <w:r w:rsidR="1A9CD34E">
              <w:rPr/>
              <w:t>COMPLETED</w:t>
            </w:r>
          </w:p>
          <w:p w:rsidR="1A9CD34E" w:rsidP="1A9CD34E" w:rsidRDefault="1A9CD34E" w14:paraId="72EFAEB1" w14:textId="13BECEC5">
            <w:pPr>
              <w:pStyle w:val="ListParagraph"/>
              <w:ind w:left="90"/>
            </w:pPr>
          </w:p>
        </w:tc>
      </w:tr>
      <w:tr w:rsidR="7EBE37D9" w:rsidTr="771C55D9" w14:paraId="42466EDA">
        <w:trPr>
          <w:trHeight w:val="300"/>
        </w:trPr>
        <w:tc>
          <w:tcPr>
            <w:tcW w:w="1590" w:type="dxa"/>
            <w:tcMar/>
          </w:tcPr>
          <w:p w:rsidR="7EBE37D9" w:rsidP="7EBE37D9" w:rsidRDefault="7EBE37D9" w14:paraId="60AA9F14" w14:textId="2F77AD49">
            <w:pPr>
              <w:pStyle w:val="ListParagraph"/>
              <w:ind w:left="90"/>
            </w:pPr>
            <w:r w:rsidR="7EBE37D9">
              <w:rPr/>
              <w:t>Input</w:t>
            </w:r>
            <w:r w:rsidR="7EBE37D9">
              <w:rPr/>
              <w:t xml:space="preserve"> Quality</w:t>
            </w:r>
          </w:p>
        </w:tc>
        <w:tc>
          <w:tcPr>
            <w:tcW w:w="1578" w:type="dxa"/>
            <w:tcMar/>
          </w:tcPr>
          <w:p w:rsidR="1A9CD34E" w:rsidP="1A9CD34E" w:rsidRDefault="1A9CD34E" w14:paraId="537F87B7" w14:textId="60797F1B">
            <w:pPr>
              <w:pStyle w:val="ListParagraph"/>
              <w:suppressLineNumbers w:val="0"/>
              <w:bidi w:val="0"/>
              <w:spacing w:before="0" w:beforeAutospacing="off" w:after="0" w:afterAutospacing="off" w:line="240" w:lineRule="auto"/>
              <w:ind w:left="90" w:right="0"/>
              <w:jc w:val="left"/>
            </w:pPr>
            <w:r w:rsidR="1A9CD34E">
              <w:rPr/>
              <w:t>SAT</w:t>
            </w:r>
          </w:p>
        </w:tc>
        <w:tc>
          <w:tcPr>
            <w:tcW w:w="1584" w:type="dxa"/>
            <w:tcMar/>
          </w:tcPr>
          <w:p w:rsidR="1A9CD34E" w:rsidP="1A9CD34E" w:rsidRDefault="1A9CD34E" w14:paraId="75ED180C" w14:textId="60797F1B">
            <w:pPr>
              <w:pStyle w:val="ListParagraph"/>
              <w:suppressLineNumbers w:val="0"/>
              <w:bidi w:val="0"/>
              <w:spacing w:before="0" w:beforeAutospacing="off" w:after="0" w:afterAutospacing="off" w:line="240" w:lineRule="auto"/>
              <w:ind w:left="90" w:right="0"/>
              <w:jc w:val="left"/>
            </w:pPr>
            <w:r w:rsidR="1A9CD34E">
              <w:rPr/>
              <w:t>SAT</w:t>
            </w:r>
          </w:p>
          <w:p w:rsidR="1A9CD34E" w:rsidP="1A9CD34E" w:rsidRDefault="1A9CD34E" w14:paraId="2D2DFC78" w14:textId="5823B8B3">
            <w:pPr>
              <w:pStyle w:val="ListParagraph"/>
              <w:ind w:left="90"/>
            </w:pPr>
          </w:p>
        </w:tc>
        <w:tc>
          <w:tcPr>
            <w:tcW w:w="1584" w:type="dxa"/>
            <w:tcMar/>
          </w:tcPr>
          <w:p w:rsidR="1A9CD34E" w:rsidP="1A9CD34E" w:rsidRDefault="1A9CD34E" w14:paraId="6C30D4E2" w14:textId="60797F1B">
            <w:pPr>
              <w:pStyle w:val="ListParagraph"/>
              <w:suppressLineNumbers w:val="0"/>
              <w:bidi w:val="0"/>
              <w:spacing w:before="0" w:beforeAutospacing="off" w:after="0" w:afterAutospacing="off" w:line="240" w:lineRule="auto"/>
              <w:ind w:left="90" w:right="0"/>
              <w:jc w:val="left"/>
            </w:pPr>
            <w:r w:rsidR="1A9CD34E">
              <w:rPr/>
              <w:t>SAT</w:t>
            </w:r>
          </w:p>
          <w:p w:rsidR="1A9CD34E" w:rsidP="1A9CD34E" w:rsidRDefault="1A9CD34E" w14:paraId="01989050" w14:textId="48424F4F">
            <w:pPr>
              <w:pStyle w:val="ListParagraph"/>
              <w:ind w:left="90"/>
            </w:pPr>
          </w:p>
        </w:tc>
        <w:tc>
          <w:tcPr>
            <w:tcW w:w="1584" w:type="dxa"/>
            <w:tcMar/>
          </w:tcPr>
          <w:p w:rsidR="1A9CD34E" w:rsidP="1A9CD34E" w:rsidRDefault="1A9CD34E" w14:paraId="6955D916" w14:textId="60797F1B">
            <w:pPr>
              <w:pStyle w:val="ListParagraph"/>
              <w:suppressLineNumbers w:val="0"/>
              <w:bidi w:val="0"/>
              <w:spacing w:before="0" w:beforeAutospacing="off" w:after="0" w:afterAutospacing="off" w:line="240" w:lineRule="auto"/>
              <w:ind w:left="90" w:right="0"/>
              <w:jc w:val="left"/>
            </w:pPr>
            <w:r w:rsidR="1A9CD34E">
              <w:rPr/>
              <w:t>SAT</w:t>
            </w:r>
          </w:p>
          <w:p w:rsidR="1A9CD34E" w:rsidP="1A9CD34E" w:rsidRDefault="1A9CD34E" w14:paraId="14E97080" w14:textId="55928631">
            <w:pPr>
              <w:pStyle w:val="ListParagraph"/>
              <w:ind w:left="90"/>
            </w:pPr>
          </w:p>
        </w:tc>
      </w:tr>
      <w:tr w:rsidR="7EBE37D9" w:rsidTr="771C55D9" w14:paraId="11DAE635">
        <w:trPr>
          <w:trHeight w:val="300"/>
        </w:trPr>
        <w:tc>
          <w:tcPr>
            <w:tcW w:w="1590" w:type="dxa"/>
            <w:tcMar/>
          </w:tcPr>
          <w:p w:rsidR="7EBE37D9" w:rsidP="7EBE37D9" w:rsidRDefault="7EBE37D9" w14:paraId="7C932475" w14:textId="2025CDA6">
            <w:pPr>
              <w:pStyle w:val="ListParagraph"/>
              <w:ind w:left="90"/>
            </w:pPr>
            <w:r w:rsidR="7EBE37D9">
              <w:rPr/>
              <w:t>Effective decision-making</w:t>
            </w:r>
          </w:p>
        </w:tc>
        <w:tc>
          <w:tcPr>
            <w:tcW w:w="1578" w:type="dxa"/>
            <w:tcMar/>
          </w:tcPr>
          <w:p w:rsidR="1A9CD34E" w:rsidP="1A9CD34E" w:rsidRDefault="1A9CD34E" w14:paraId="2400EC5A" w14:textId="60797F1B">
            <w:pPr>
              <w:pStyle w:val="ListParagraph"/>
              <w:suppressLineNumbers w:val="0"/>
              <w:bidi w:val="0"/>
              <w:spacing w:before="0" w:beforeAutospacing="off" w:after="0" w:afterAutospacing="off" w:line="240" w:lineRule="auto"/>
              <w:ind w:left="90" w:right="0"/>
              <w:jc w:val="left"/>
            </w:pPr>
            <w:r w:rsidR="1A9CD34E">
              <w:rPr/>
              <w:t>SAT</w:t>
            </w:r>
          </w:p>
        </w:tc>
        <w:tc>
          <w:tcPr>
            <w:tcW w:w="1584" w:type="dxa"/>
            <w:tcMar/>
          </w:tcPr>
          <w:p w:rsidR="1A9CD34E" w:rsidP="1A9CD34E" w:rsidRDefault="1A9CD34E" w14:paraId="453C4405" w14:textId="60797F1B">
            <w:pPr>
              <w:pStyle w:val="ListParagraph"/>
              <w:suppressLineNumbers w:val="0"/>
              <w:bidi w:val="0"/>
              <w:spacing w:before="0" w:beforeAutospacing="off" w:after="0" w:afterAutospacing="off" w:line="240" w:lineRule="auto"/>
              <w:ind w:left="90" w:right="0"/>
              <w:jc w:val="left"/>
            </w:pPr>
            <w:r w:rsidR="1A9CD34E">
              <w:rPr/>
              <w:t>SAT</w:t>
            </w:r>
          </w:p>
          <w:p w:rsidR="1A9CD34E" w:rsidP="1A9CD34E" w:rsidRDefault="1A9CD34E" w14:paraId="3C7E8969" w14:textId="5823B8B3">
            <w:pPr>
              <w:pStyle w:val="ListParagraph"/>
              <w:ind w:left="90"/>
            </w:pPr>
          </w:p>
        </w:tc>
        <w:tc>
          <w:tcPr>
            <w:tcW w:w="1584" w:type="dxa"/>
            <w:tcMar/>
          </w:tcPr>
          <w:p w:rsidR="1A9CD34E" w:rsidP="1A9CD34E" w:rsidRDefault="1A9CD34E" w14:paraId="04E6C492" w14:textId="60797F1B">
            <w:pPr>
              <w:pStyle w:val="ListParagraph"/>
              <w:suppressLineNumbers w:val="0"/>
              <w:bidi w:val="0"/>
              <w:spacing w:before="0" w:beforeAutospacing="off" w:after="0" w:afterAutospacing="off" w:line="240" w:lineRule="auto"/>
              <w:ind w:left="90" w:right="0"/>
              <w:jc w:val="left"/>
            </w:pPr>
            <w:r w:rsidR="1A9CD34E">
              <w:rPr/>
              <w:t>SAT</w:t>
            </w:r>
          </w:p>
          <w:p w:rsidR="1A9CD34E" w:rsidP="1A9CD34E" w:rsidRDefault="1A9CD34E" w14:paraId="6F040027" w14:textId="48424F4F">
            <w:pPr>
              <w:pStyle w:val="ListParagraph"/>
              <w:ind w:left="90"/>
            </w:pPr>
          </w:p>
        </w:tc>
        <w:tc>
          <w:tcPr>
            <w:tcW w:w="1584" w:type="dxa"/>
            <w:tcMar/>
          </w:tcPr>
          <w:p w:rsidR="1A9CD34E" w:rsidP="1A9CD34E" w:rsidRDefault="1A9CD34E" w14:paraId="0ACD5AF6" w14:textId="60797F1B">
            <w:pPr>
              <w:pStyle w:val="ListParagraph"/>
              <w:suppressLineNumbers w:val="0"/>
              <w:bidi w:val="0"/>
              <w:spacing w:before="0" w:beforeAutospacing="off" w:after="0" w:afterAutospacing="off" w:line="240" w:lineRule="auto"/>
              <w:ind w:left="90" w:right="0"/>
              <w:jc w:val="left"/>
            </w:pPr>
            <w:r w:rsidR="1A9CD34E">
              <w:rPr/>
              <w:t>SAT</w:t>
            </w:r>
          </w:p>
          <w:p w:rsidR="1A9CD34E" w:rsidP="1A9CD34E" w:rsidRDefault="1A9CD34E" w14:paraId="1C794DC3" w14:textId="55928631">
            <w:pPr>
              <w:pStyle w:val="ListParagraph"/>
              <w:ind w:left="90"/>
            </w:pPr>
          </w:p>
        </w:tc>
      </w:tr>
      <w:tr w:rsidR="7EBE37D9" w:rsidTr="771C55D9" w14:paraId="049CFE1F">
        <w:trPr>
          <w:trHeight w:val="300"/>
        </w:trPr>
        <w:tc>
          <w:tcPr>
            <w:tcW w:w="1590" w:type="dxa"/>
            <w:tcMar/>
          </w:tcPr>
          <w:p w:rsidR="7EBE37D9" w:rsidP="7EBE37D9" w:rsidRDefault="7EBE37D9" w14:paraId="24A1CF92" w14:textId="61C50515">
            <w:pPr>
              <w:pStyle w:val="ListParagraph"/>
              <w:ind w:left="90"/>
            </w:pPr>
            <w:r w:rsidR="7EBE37D9">
              <w:rPr/>
              <w:t>Problem-solving skills</w:t>
            </w:r>
          </w:p>
        </w:tc>
        <w:tc>
          <w:tcPr>
            <w:tcW w:w="1578" w:type="dxa"/>
            <w:tcMar/>
          </w:tcPr>
          <w:p w:rsidR="1A9CD34E" w:rsidP="1A9CD34E" w:rsidRDefault="1A9CD34E" w14:paraId="5761142F" w14:textId="60797F1B">
            <w:pPr>
              <w:pStyle w:val="ListParagraph"/>
              <w:suppressLineNumbers w:val="0"/>
              <w:bidi w:val="0"/>
              <w:spacing w:before="0" w:beforeAutospacing="off" w:after="0" w:afterAutospacing="off" w:line="240" w:lineRule="auto"/>
              <w:ind w:left="90" w:right="0"/>
              <w:jc w:val="left"/>
            </w:pPr>
            <w:r w:rsidR="1A9CD34E">
              <w:rPr/>
              <w:t>SAT</w:t>
            </w:r>
          </w:p>
        </w:tc>
        <w:tc>
          <w:tcPr>
            <w:tcW w:w="1584" w:type="dxa"/>
            <w:tcMar/>
          </w:tcPr>
          <w:p w:rsidR="1A9CD34E" w:rsidP="1A9CD34E" w:rsidRDefault="1A9CD34E" w14:paraId="20A98376" w14:textId="60797F1B">
            <w:pPr>
              <w:pStyle w:val="ListParagraph"/>
              <w:suppressLineNumbers w:val="0"/>
              <w:bidi w:val="0"/>
              <w:spacing w:before="0" w:beforeAutospacing="off" w:after="0" w:afterAutospacing="off" w:line="240" w:lineRule="auto"/>
              <w:ind w:left="90" w:right="0"/>
              <w:jc w:val="left"/>
            </w:pPr>
            <w:r w:rsidR="1A9CD34E">
              <w:rPr/>
              <w:t>SAT</w:t>
            </w:r>
          </w:p>
          <w:p w:rsidR="1A9CD34E" w:rsidP="1A9CD34E" w:rsidRDefault="1A9CD34E" w14:paraId="7C5338C2" w14:textId="5823B8B3">
            <w:pPr>
              <w:pStyle w:val="ListParagraph"/>
              <w:ind w:left="90"/>
            </w:pPr>
          </w:p>
        </w:tc>
        <w:tc>
          <w:tcPr>
            <w:tcW w:w="1584" w:type="dxa"/>
            <w:tcMar/>
          </w:tcPr>
          <w:p w:rsidR="1A9CD34E" w:rsidP="1A9CD34E" w:rsidRDefault="1A9CD34E" w14:paraId="65DB0054" w14:textId="60797F1B">
            <w:pPr>
              <w:pStyle w:val="ListParagraph"/>
              <w:suppressLineNumbers w:val="0"/>
              <w:bidi w:val="0"/>
              <w:spacing w:before="0" w:beforeAutospacing="off" w:after="0" w:afterAutospacing="off" w:line="240" w:lineRule="auto"/>
              <w:ind w:left="90" w:right="0"/>
              <w:jc w:val="left"/>
            </w:pPr>
            <w:r w:rsidR="1A9CD34E">
              <w:rPr/>
              <w:t>SAT</w:t>
            </w:r>
          </w:p>
          <w:p w:rsidR="1A9CD34E" w:rsidP="1A9CD34E" w:rsidRDefault="1A9CD34E" w14:paraId="2878B449" w14:textId="48424F4F">
            <w:pPr>
              <w:pStyle w:val="ListParagraph"/>
              <w:ind w:left="90"/>
            </w:pPr>
          </w:p>
        </w:tc>
        <w:tc>
          <w:tcPr>
            <w:tcW w:w="1584" w:type="dxa"/>
            <w:tcMar/>
          </w:tcPr>
          <w:p w:rsidR="1A9CD34E" w:rsidP="1A9CD34E" w:rsidRDefault="1A9CD34E" w14:paraId="0BF48A1D" w14:textId="60797F1B">
            <w:pPr>
              <w:pStyle w:val="ListParagraph"/>
              <w:suppressLineNumbers w:val="0"/>
              <w:bidi w:val="0"/>
              <w:spacing w:before="0" w:beforeAutospacing="off" w:after="0" w:afterAutospacing="off" w:line="240" w:lineRule="auto"/>
              <w:ind w:left="90" w:right="0"/>
              <w:jc w:val="left"/>
            </w:pPr>
            <w:r w:rsidR="1A9CD34E">
              <w:rPr/>
              <w:t>SAT</w:t>
            </w:r>
          </w:p>
          <w:p w:rsidR="1A9CD34E" w:rsidP="1A9CD34E" w:rsidRDefault="1A9CD34E" w14:paraId="760917F3" w14:textId="55928631">
            <w:pPr>
              <w:pStyle w:val="ListParagraph"/>
              <w:ind w:left="90"/>
            </w:pPr>
          </w:p>
        </w:tc>
      </w:tr>
      <w:tr w:rsidR="7EBE37D9" w:rsidTr="771C55D9" w14:paraId="6DBC7C23">
        <w:trPr>
          <w:trHeight w:val="300"/>
        </w:trPr>
        <w:tc>
          <w:tcPr>
            <w:tcW w:w="1590" w:type="dxa"/>
            <w:tcMar/>
          </w:tcPr>
          <w:p w:rsidR="7EBE37D9" w:rsidP="7EBE37D9" w:rsidRDefault="7EBE37D9" w14:paraId="1D1C5F8A" w14:textId="08065876">
            <w:pPr>
              <w:pStyle w:val="ListParagraph"/>
              <w:ind w:left="90"/>
            </w:pPr>
            <w:r w:rsidR="7EBE37D9">
              <w:rPr/>
              <w:t>Active participation</w:t>
            </w:r>
          </w:p>
        </w:tc>
        <w:tc>
          <w:tcPr>
            <w:tcW w:w="1578" w:type="dxa"/>
            <w:tcMar/>
          </w:tcPr>
          <w:p w:rsidR="1A9CD34E" w:rsidP="1A9CD34E" w:rsidRDefault="1A9CD34E" w14:paraId="0E26ED1A" w14:textId="60797F1B">
            <w:pPr>
              <w:pStyle w:val="ListParagraph"/>
              <w:suppressLineNumbers w:val="0"/>
              <w:bidi w:val="0"/>
              <w:spacing w:before="0" w:beforeAutospacing="off" w:after="0" w:afterAutospacing="off" w:line="240" w:lineRule="auto"/>
              <w:ind w:left="90" w:right="0"/>
              <w:jc w:val="left"/>
            </w:pPr>
            <w:r w:rsidR="1A9CD34E">
              <w:rPr/>
              <w:t>SAT</w:t>
            </w:r>
          </w:p>
        </w:tc>
        <w:tc>
          <w:tcPr>
            <w:tcW w:w="1584" w:type="dxa"/>
            <w:tcMar/>
          </w:tcPr>
          <w:p w:rsidR="1A9CD34E" w:rsidP="1A9CD34E" w:rsidRDefault="1A9CD34E" w14:paraId="114D03C9" w14:textId="60797F1B">
            <w:pPr>
              <w:pStyle w:val="ListParagraph"/>
              <w:suppressLineNumbers w:val="0"/>
              <w:bidi w:val="0"/>
              <w:spacing w:before="0" w:beforeAutospacing="off" w:after="0" w:afterAutospacing="off" w:line="240" w:lineRule="auto"/>
              <w:ind w:left="90" w:right="0"/>
              <w:jc w:val="left"/>
            </w:pPr>
            <w:r w:rsidR="1A9CD34E">
              <w:rPr/>
              <w:t>SAT</w:t>
            </w:r>
          </w:p>
          <w:p w:rsidR="1A9CD34E" w:rsidP="1A9CD34E" w:rsidRDefault="1A9CD34E" w14:paraId="55EE2485" w14:textId="5823B8B3">
            <w:pPr>
              <w:pStyle w:val="ListParagraph"/>
              <w:ind w:left="90"/>
            </w:pPr>
          </w:p>
        </w:tc>
        <w:tc>
          <w:tcPr>
            <w:tcW w:w="1584" w:type="dxa"/>
            <w:tcMar/>
          </w:tcPr>
          <w:p w:rsidR="1A9CD34E" w:rsidP="1A9CD34E" w:rsidRDefault="1A9CD34E" w14:paraId="3252C63C" w14:textId="60797F1B">
            <w:pPr>
              <w:pStyle w:val="ListParagraph"/>
              <w:suppressLineNumbers w:val="0"/>
              <w:bidi w:val="0"/>
              <w:spacing w:before="0" w:beforeAutospacing="off" w:after="0" w:afterAutospacing="off" w:line="240" w:lineRule="auto"/>
              <w:ind w:left="90" w:right="0"/>
              <w:jc w:val="left"/>
            </w:pPr>
            <w:r w:rsidR="1A9CD34E">
              <w:rPr/>
              <w:t>SAT</w:t>
            </w:r>
          </w:p>
          <w:p w:rsidR="1A9CD34E" w:rsidP="1A9CD34E" w:rsidRDefault="1A9CD34E" w14:paraId="04608B2D" w14:textId="48424F4F">
            <w:pPr>
              <w:pStyle w:val="ListParagraph"/>
              <w:ind w:left="90"/>
            </w:pPr>
          </w:p>
        </w:tc>
        <w:tc>
          <w:tcPr>
            <w:tcW w:w="1584" w:type="dxa"/>
            <w:tcMar/>
          </w:tcPr>
          <w:p w:rsidR="1A9CD34E" w:rsidP="1A9CD34E" w:rsidRDefault="1A9CD34E" w14:paraId="6B084D2A" w14:textId="60797F1B">
            <w:pPr>
              <w:pStyle w:val="ListParagraph"/>
              <w:suppressLineNumbers w:val="0"/>
              <w:bidi w:val="0"/>
              <w:spacing w:before="0" w:beforeAutospacing="off" w:after="0" w:afterAutospacing="off" w:line="240" w:lineRule="auto"/>
              <w:ind w:left="90" w:right="0"/>
              <w:jc w:val="left"/>
            </w:pPr>
            <w:r w:rsidR="1A9CD34E">
              <w:rPr/>
              <w:t>SAT</w:t>
            </w:r>
          </w:p>
          <w:p w:rsidR="1A9CD34E" w:rsidP="1A9CD34E" w:rsidRDefault="1A9CD34E" w14:paraId="0F083B8B" w14:textId="55928631">
            <w:pPr>
              <w:pStyle w:val="ListParagraph"/>
              <w:ind w:left="90"/>
            </w:pPr>
          </w:p>
        </w:tc>
      </w:tr>
      <w:tr w:rsidR="7EBE37D9" w:rsidTr="771C55D9" w14:paraId="0F9B6BE1">
        <w:trPr>
          <w:trHeight w:val="300"/>
        </w:trPr>
        <w:tc>
          <w:tcPr>
            <w:tcW w:w="1590" w:type="dxa"/>
            <w:tcMar/>
          </w:tcPr>
          <w:p w:rsidR="7EBE37D9" w:rsidP="7EBE37D9" w:rsidRDefault="7EBE37D9" w14:paraId="18D272C3" w14:textId="04E41414">
            <w:pPr>
              <w:pStyle w:val="ListParagraph"/>
              <w:ind w:left="90"/>
            </w:pPr>
            <w:r w:rsidR="7EBE37D9">
              <w:rPr/>
              <w:t>Effective Communication</w:t>
            </w:r>
          </w:p>
        </w:tc>
        <w:tc>
          <w:tcPr>
            <w:tcW w:w="1578" w:type="dxa"/>
            <w:tcMar/>
          </w:tcPr>
          <w:p w:rsidR="1A9CD34E" w:rsidP="1A9CD34E" w:rsidRDefault="1A9CD34E" w14:paraId="661F35A9" w14:textId="60797F1B">
            <w:pPr>
              <w:pStyle w:val="ListParagraph"/>
              <w:suppressLineNumbers w:val="0"/>
              <w:bidi w:val="0"/>
              <w:spacing w:before="0" w:beforeAutospacing="off" w:after="0" w:afterAutospacing="off" w:line="240" w:lineRule="auto"/>
              <w:ind w:left="90" w:right="0"/>
              <w:jc w:val="left"/>
            </w:pPr>
            <w:r w:rsidR="1A9CD34E">
              <w:rPr/>
              <w:t>SAT</w:t>
            </w:r>
          </w:p>
        </w:tc>
        <w:tc>
          <w:tcPr>
            <w:tcW w:w="1584" w:type="dxa"/>
            <w:tcMar/>
          </w:tcPr>
          <w:p w:rsidR="1A9CD34E" w:rsidP="1A9CD34E" w:rsidRDefault="1A9CD34E" w14:paraId="7B53CD5A" w14:textId="60797F1B">
            <w:pPr>
              <w:pStyle w:val="ListParagraph"/>
              <w:suppressLineNumbers w:val="0"/>
              <w:bidi w:val="0"/>
              <w:spacing w:before="0" w:beforeAutospacing="off" w:after="0" w:afterAutospacing="off" w:line="240" w:lineRule="auto"/>
              <w:ind w:left="90" w:right="0"/>
              <w:jc w:val="left"/>
            </w:pPr>
            <w:r w:rsidR="1A9CD34E">
              <w:rPr/>
              <w:t>SAT</w:t>
            </w:r>
          </w:p>
          <w:p w:rsidR="1A9CD34E" w:rsidP="1A9CD34E" w:rsidRDefault="1A9CD34E" w14:paraId="4AF500BC" w14:textId="5823B8B3">
            <w:pPr>
              <w:pStyle w:val="ListParagraph"/>
              <w:ind w:left="90"/>
            </w:pPr>
          </w:p>
        </w:tc>
        <w:tc>
          <w:tcPr>
            <w:tcW w:w="1584" w:type="dxa"/>
            <w:tcMar/>
          </w:tcPr>
          <w:p w:rsidR="1A9CD34E" w:rsidP="1A9CD34E" w:rsidRDefault="1A9CD34E" w14:paraId="5A67D49C" w14:textId="60797F1B">
            <w:pPr>
              <w:pStyle w:val="ListParagraph"/>
              <w:suppressLineNumbers w:val="0"/>
              <w:bidi w:val="0"/>
              <w:spacing w:before="0" w:beforeAutospacing="off" w:after="0" w:afterAutospacing="off" w:line="240" w:lineRule="auto"/>
              <w:ind w:left="90" w:right="0"/>
              <w:jc w:val="left"/>
            </w:pPr>
            <w:r w:rsidR="1A9CD34E">
              <w:rPr/>
              <w:t>SAT</w:t>
            </w:r>
          </w:p>
          <w:p w:rsidR="1A9CD34E" w:rsidP="1A9CD34E" w:rsidRDefault="1A9CD34E" w14:paraId="2A026250" w14:textId="48424F4F">
            <w:pPr>
              <w:pStyle w:val="ListParagraph"/>
              <w:ind w:left="90"/>
            </w:pPr>
          </w:p>
        </w:tc>
        <w:tc>
          <w:tcPr>
            <w:tcW w:w="1584" w:type="dxa"/>
            <w:tcMar/>
          </w:tcPr>
          <w:p w:rsidR="1A9CD34E" w:rsidP="1A9CD34E" w:rsidRDefault="1A9CD34E" w14:paraId="4893C3EC" w14:textId="60797F1B">
            <w:pPr>
              <w:pStyle w:val="ListParagraph"/>
              <w:suppressLineNumbers w:val="0"/>
              <w:bidi w:val="0"/>
              <w:spacing w:before="0" w:beforeAutospacing="off" w:after="0" w:afterAutospacing="off" w:line="240" w:lineRule="auto"/>
              <w:ind w:left="90" w:right="0"/>
              <w:jc w:val="left"/>
            </w:pPr>
            <w:r w:rsidR="1A9CD34E">
              <w:rPr/>
              <w:t>SAT</w:t>
            </w:r>
          </w:p>
          <w:p w:rsidR="1A9CD34E" w:rsidP="1A9CD34E" w:rsidRDefault="1A9CD34E" w14:paraId="4F266EC0" w14:textId="55928631">
            <w:pPr>
              <w:pStyle w:val="ListParagraph"/>
              <w:ind w:left="90"/>
            </w:pPr>
          </w:p>
        </w:tc>
      </w:tr>
      <w:tr w:rsidR="7EBE37D9" w:rsidTr="771C55D9" w14:paraId="32AD00ED">
        <w:trPr>
          <w:trHeight w:val="300"/>
        </w:trPr>
        <w:tc>
          <w:tcPr>
            <w:tcW w:w="1590" w:type="dxa"/>
            <w:tcMar/>
          </w:tcPr>
          <w:p w:rsidR="7EBE37D9" w:rsidP="7EBE37D9" w:rsidRDefault="7EBE37D9" w14:paraId="71D4D6CF" w14:textId="10154B9B">
            <w:pPr>
              <w:pStyle w:val="ListParagraph"/>
              <w:ind w:left="90"/>
            </w:pPr>
            <w:r w:rsidR="7EBE37D9">
              <w:rPr/>
              <w:t>Encouraging others</w:t>
            </w:r>
          </w:p>
        </w:tc>
        <w:tc>
          <w:tcPr>
            <w:tcW w:w="1578" w:type="dxa"/>
            <w:tcMar/>
          </w:tcPr>
          <w:p w:rsidR="1A9CD34E" w:rsidP="1A9CD34E" w:rsidRDefault="1A9CD34E" w14:paraId="1AD9D9CF" w14:textId="60797F1B">
            <w:pPr>
              <w:pStyle w:val="ListParagraph"/>
              <w:suppressLineNumbers w:val="0"/>
              <w:bidi w:val="0"/>
              <w:spacing w:before="0" w:beforeAutospacing="off" w:after="0" w:afterAutospacing="off" w:line="240" w:lineRule="auto"/>
              <w:ind w:left="90" w:right="0"/>
              <w:jc w:val="left"/>
            </w:pPr>
            <w:r w:rsidR="1A9CD34E">
              <w:rPr/>
              <w:t>SAT</w:t>
            </w:r>
          </w:p>
        </w:tc>
        <w:tc>
          <w:tcPr>
            <w:tcW w:w="1584" w:type="dxa"/>
            <w:tcMar/>
          </w:tcPr>
          <w:p w:rsidR="1A9CD34E" w:rsidP="1A9CD34E" w:rsidRDefault="1A9CD34E" w14:paraId="43F83EB2" w14:textId="60797F1B">
            <w:pPr>
              <w:pStyle w:val="ListParagraph"/>
              <w:suppressLineNumbers w:val="0"/>
              <w:bidi w:val="0"/>
              <w:spacing w:before="0" w:beforeAutospacing="off" w:after="0" w:afterAutospacing="off" w:line="240" w:lineRule="auto"/>
              <w:ind w:left="90" w:right="0"/>
              <w:jc w:val="left"/>
            </w:pPr>
            <w:r w:rsidR="1A9CD34E">
              <w:rPr/>
              <w:t>SAT</w:t>
            </w:r>
          </w:p>
          <w:p w:rsidR="1A9CD34E" w:rsidP="1A9CD34E" w:rsidRDefault="1A9CD34E" w14:paraId="32440D84" w14:textId="5823B8B3">
            <w:pPr>
              <w:pStyle w:val="ListParagraph"/>
              <w:ind w:left="90"/>
            </w:pPr>
          </w:p>
        </w:tc>
        <w:tc>
          <w:tcPr>
            <w:tcW w:w="1584" w:type="dxa"/>
            <w:tcMar/>
          </w:tcPr>
          <w:p w:rsidR="1A9CD34E" w:rsidP="1A9CD34E" w:rsidRDefault="1A9CD34E" w14:paraId="78A2F307" w14:textId="60797F1B">
            <w:pPr>
              <w:pStyle w:val="ListParagraph"/>
              <w:suppressLineNumbers w:val="0"/>
              <w:bidi w:val="0"/>
              <w:spacing w:before="0" w:beforeAutospacing="off" w:after="0" w:afterAutospacing="off" w:line="240" w:lineRule="auto"/>
              <w:ind w:left="90" w:right="0"/>
              <w:jc w:val="left"/>
            </w:pPr>
            <w:r w:rsidR="1A9CD34E">
              <w:rPr/>
              <w:t>SAT</w:t>
            </w:r>
          </w:p>
          <w:p w:rsidR="1A9CD34E" w:rsidP="1A9CD34E" w:rsidRDefault="1A9CD34E" w14:paraId="33AB55E3" w14:textId="48424F4F">
            <w:pPr>
              <w:pStyle w:val="ListParagraph"/>
              <w:ind w:left="90"/>
            </w:pPr>
          </w:p>
        </w:tc>
        <w:tc>
          <w:tcPr>
            <w:tcW w:w="1584" w:type="dxa"/>
            <w:tcMar/>
          </w:tcPr>
          <w:p w:rsidR="1A9CD34E" w:rsidP="1A9CD34E" w:rsidRDefault="1A9CD34E" w14:paraId="23A6A13B" w14:textId="60797F1B">
            <w:pPr>
              <w:pStyle w:val="ListParagraph"/>
              <w:suppressLineNumbers w:val="0"/>
              <w:bidi w:val="0"/>
              <w:spacing w:before="0" w:beforeAutospacing="off" w:after="0" w:afterAutospacing="off" w:line="240" w:lineRule="auto"/>
              <w:ind w:left="90" w:right="0"/>
              <w:jc w:val="left"/>
            </w:pPr>
            <w:r w:rsidR="1A9CD34E">
              <w:rPr/>
              <w:t>SAT</w:t>
            </w:r>
          </w:p>
          <w:p w:rsidR="1A9CD34E" w:rsidP="1A9CD34E" w:rsidRDefault="1A9CD34E" w14:paraId="31B647B5" w14:textId="55928631">
            <w:pPr>
              <w:pStyle w:val="ListParagraph"/>
              <w:ind w:left="90"/>
            </w:pPr>
          </w:p>
        </w:tc>
      </w:tr>
      <w:tr w:rsidR="7EBE37D9" w:rsidTr="771C55D9" w14:paraId="74B2BD15">
        <w:trPr>
          <w:trHeight w:val="300"/>
        </w:trPr>
        <w:tc>
          <w:tcPr>
            <w:tcW w:w="1590" w:type="dxa"/>
            <w:tcMar/>
          </w:tcPr>
          <w:p w:rsidR="7EBE37D9" w:rsidP="7EBE37D9" w:rsidRDefault="7EBE37D9" w14:paraId="3EA02A4D" w14:textId="133E8DBD">
            <w:pPr>
              <w:pStyle w:val="ListParagraph"/>
              <w:ind w:left="90"/>
            </w:pPr>
            <w:r w:rsidR="7EBE37D9">
              <w:rPr/>
              <w:t>Constructive conflict</w:t>
            </w:r>
          </w:p>
        </w:tc>
        <w:tc>
          <w:tcPr>
            <w:tcW w:w="1578" w:type="dxa"/>
            <w:tcMar/>
          </w:tcPr>
          <w:p w:rsidR="1A9CD34E" w:rsidP="1A9CD34E" w:rsidRDefault="1A9CD34E" w14:paraId="47FA51FA" w14:textId="60797F1B">
            <w:pPr>
              <w:pStyle w:val="ListParagraph"/>
              <w:suppressLineNumbers w:val="0"/>
              <w:bidi w:val="0"/>
              <w:spacing w:before="0" w:beforeAutospacing="off" w:after="0" w:afterAutospacing="off" w:line="240" w:lineRule="auto"/>
              <w:ind w:left="90" w:right="0"/>
              <w:jc w:val="left"/>
            </w:pPr>
            <w:r w:rsidR="1A9CD34E">
              <w:rPr/>
              <w:t>SAT</w:t>
            </w:r>
          </w:p>
        </w:tc>
        <w:tc>
          <w:tcPr>
            <w:tcW w:w="1584" w:type="dxa"/>
            <w:tcMar/>
          </w:tcPr>
          <w:p w:rsidR="1A9CD34E" w:rsidP="1A9CD34E" w:rsidRDefault="1A9CD34E" w14:paraId="263D9DA6" w14:textId="60797F1B">
            <w:pPr>
              <w:pStyle w:val="ListParagraph"/>
              <w:suppressLineNumbers w:val="0"/>
              <w:bidi w:val="0"/>
              <w:spacing w:before="0" w:beforeAutospacing="off" w:after="0" w:afterAutospacing="off" w:line="240" w:lineRule="auto"/>
              <w:ind w:left="90" w:right="0"/>
              <w:jc w:val="left"/>
            </w:pPr>
            <w:r w:rsidR="1A9CD34E">
              <w:rPr/>
              <w:t>SAT</w:t>
            </w:r>
          </w:p>
          <w:p w:rsidR="1A9CD34E" w:rsidP="1A9CD34E" w:rsidRDefault="1A9CD34E" w14:paraId="2D58EA8D" w14:textId="5823B8B3">
            <w:pPr>
              <w:pStyle w:val="ListParagraph"/>
              <w:ind w:left="90"/>
            </w:pPr>
          </w:p>
        </w:tc>
        <w:tc>
          <w:tcPr>
            <w:tcW w:w="1584" w:type="dxa"/>
            <w:tcMar/>
          </w:tcPr>
          <w:p w:rsidR="1A9CD34E" w:rsidP="1A9CD34E" w:rsidRDefault="1A9CD34E" w14:paraId="5111F49C" w14:textId="60797F1B">
            <w:pPr>
              <w:pStyle w:val="ListParagraph"/>
              <w:suppressLineNumbers w:val="0"/>
              <w:bidi w:val="0"/>
              <w:spacing w:before="0" w:beforeAutospacing="off" w:after="0" w:afterAutospacing="off" w:line="240" w:lineRule="auto"/>
              <w:ind w:left="90" w:right="0"/>
              <w:jc w:val="left"/>
            </w:pPr>
            <w:r w:rsidR="1A9CD34E">
              <w:rPr/>
              <w:t>SAT</w:t>
            </w:r>
          </w:p>
          <w:p w:rsidR="1A9CD34E" w:rsidP="1A9CD34E" w:rsidRDefault="1A9CD34E" w14:paraId="0D2D3826" w14:textId="48424F4F">
            <w:pPr>
              <w:pStyle w:val="ListParagraph"/>
              <w:ind w:left="90"/>
            </w:pPr>
          </w:p>
        </w:tc>
        <w:tc>
          <w:tcPr>
            <w:tcW w:w="1584" w:type="dxa"/>
            <w:tcMar/>
          </w:tcPr>
          <w:p w:rsidR="1A9CD34E" w:rsidP="1A9CD34E" w:rsidRDefault="1A9CD34E" w14:paraId="634B08F2" w14:textId="60797F1B">
            <w:pPr>
              <w:pStyle w:val="ListParagraph"/>
              <w:suppressLineNumbers w:val="0"/>
              <w:bidi w:val="0"/>
              <w:spacing w:before="0" w:beforeAutospacing="off" w:after="0" w:afterAutospacing="off" w:line="240" w:lineRule="auto"/>
              <w:ind w:left="90" w:right="0"/>
              <w:jc w:val="left"/>
            </w:pPr>
            <w:r w:rsidR="1A9CD34E">
              <w:rPr/>
              <w:t>SAT</w:t>
            </w:r>
          </w:p>
          <w:p w:rsidR="1A9CD34E" w:rsidP="1A9CD34E" w:rsidRDefault="1A9CD34E" w14:paraId="6197AE1F" w14:textId="55928631">
            <w:pPr>
              <w:pStyle w:val="ListParagraph"/>
              <w:ind w:left="90"/>
            </w:pPr>
          </w:p>
        </w:tc>
      </w:tr>
    </w:tbl>
    <w:p w:rsidR="79433748" w:rsidP="7EBE37D9" w:rsidRDefault="79433748" w14:paraId="10FB5EEE" w14:textId="52147B12">
      <w:pPr>
        <w:pStyle w:val="ListParagraph"/>
        <w:suppressLineNumbers w:val="0"/>
        <w:bidi w:val="0"/>
        <w:spacing w:before="0" w:beforeAutospacing="off" w:after="0" w:afterAutospacing="off" w:line="480" w:lineRule="auto"/>
        <w:ind w:left="1440" w:right="0"/>
        <w:jc w:val="left"/>
      </w:pPr>
    </w:p>
    <w:tbl>
      <w:tblPr>
        <w:tblStyle w:val="TableGrid"/>
        <w:tblW w:w="0" w:type="auto"/>
        <w:tblInd w:w="1440" w:type="dxa"/>
        <w:tblLook w:val="06A0" w:firstRow="1" w:lastRow="0" w:firstColumn="1" w:lastColumn="0" w:noHBand="1" w:noVBand="1"/>
      </w:tblPr>
      <w:tblGrid>
        <w:gridCol w:w="3960"/>
        <w:gridCol w:w="3960"/>
      </w:tblGrid>
      <w:tr w:rsidR="7EBE37D9" w:rsidTr="771C55D9" w14:paraId="1DEF6FA9">
        <w:trPr>
          <w:trHeight w:val="300"/>
        </w:trPr>
        <w:tc>
          <w:tcPr>
            <w:tcW w:w="3960" w:type="dxa"/>
            <w:tcMar/>
          </w:tcPr>
          <w:p w:rsidR="7EBE37D9" w:rsidP="7EBE37D9" w:rsidRDefault="7EBE37D9" w14:paraId="3F65F970" w14:textId="238E0CFB">
            <w:pPr>
              <w:pStyle w:val="Normal"/>
            </w:pPr>
            <w:r w:rsidR="7EBE37D9">
              <w:rPr/>
              <w:t>When/Duration</w:t>
            </w:r>
          </w:p>
        </w:tc>
        <w:tc>
          <w:tcPr>
            <w:tcW w:w="3960" w:type="dxa"/>
            <w:tcMar/>
          </w:tcPr>
          <w:p w:rsidR="072AEBFD" w:rsidP="7EBE37D9" w:rsidRDefault="072AEBFD" w14:paraId="6123C511" w14:textId="7F619732">
            <w:pPr>
              <w:pStyle w:val="Normal"/>
            </w:pPr>
            <w:r w:rsidR="49B181CC">
              <w:rPr/>
              <w:t>10/13/2026</w:t>
            </w:r>
            <w:r w:rsidR="4A99C4A4">
              <w:rPr/>
              <w:t xml:space="preserve"> [</w:t>
            </w:r>
            <w:r w:rsidR="79A7D7A6">
              <w:rPr/>
              <w:t xml:space="preserve">6:27PM – 6:51PM </w:t>
            </w:r>
            <w:r w:rsidR="4A99C4A4">
              <w:rPr/>
              <w:t>]</w:t>
            </w:r>
          </w:p>
        </w:tc>
      </w:tr>
      <w:tr w:rsidR="7EBE37D9" w:rsidTr="771C55D9" w14:paraId="3675D87F">
        <w:trPr>
          <w:trHeight w:val="300"/>
        </w:trPr>
        <w:tc>
          <w:tcPr>
            <w:tcW w:w="3960" w:type="dxa"/>
            <w:tcMar/>
          </w:tcPr>
          <w:p w:rsidR="7EBE37D9" w:rsidP="7EBE37D9" w:rsidRDefault="7EBE37D9" w14:paraId="01CC8B1B" w14:textId="0196002A">
            <w:pPr>
              <w:pStyle w:val="Normal"/>
            </w:pPr>
            <w:r w:rsidR="7EBE37D9">
              <w:rPr/>
              <w:t>Where</w:t>
            </w:r>
          </w:p>
        </w:tc>
        <w:tc>
          <w:tcPr>
            <w:tcW w:w="3960" w:type="dxa"/>
            <w:tcMar/>
          </w:tcPr>
          <w:p w:rsidR="7EBE37D9" w:rsidP="7EBE37D9" w:rsidRDefault="7EBE37D9" w14:paraId="4EF5DC69" w14:textId="7C690DB6">
            <w:pPr>
              <w:pStyle w:val="Normal"/>
              <w:ind w:firstLine="0"/>
            </w:pPr>
            <w:r w:rsidR="7EBE37D9">
              <w:rPr/>
              <w:t>Computer Lab</w:t>
            </w:r>
          </w:p>
        </w:tc>
      </w:tr>
      <w:tr w:rsidR="7EBE37D9" w:rsidTr="771C55D9" w14:paraId="25BBA2FC">
        <w:trPr>
          <w:trHeight w:val="300"/>
        </w:trPr>
        <w:tc>
          <w:tcPr>
            <w:tcW w:w="3960" w:type="dxa"/>
            <w:tcMar/>
          </w:tcPr>
          <w:p w:rsidR="7EBE37D9" w:rsidP="7EBE37D9" w:rsidRDefault="7EBE37D9" w14:paraId="2FF4C153" w14:textId="00C14FC0">
            <w:pPr>
              <w:pStyle w:val="Normal"/>
            </w:pPr>
            <w:r w:rsidR="7EBE37D9">
              <w:rPr/>
              <w:t>Who</w:t>
            </w:r>
          </w:p>
        </w:tc>
        <w:tc>
          <w:tcPr>
            <w:tcW w:w="3960" w:type="dxa"/>
            <w:tcMar/>
          </w:tcPr>
          <w:p w:rsidR="7EBE37D9" w:rsidP="7EBE37D9" w:rsidRDefault="7EBE37D9" w14:paraId="441B2270" w14:textId="2ED4FDF0">
            <w:pPr>
              <w:pStyle w:val="Normal"/>
              <w:ind w:firstLine="0"/>
            </w:pPr>
            <w:r w:rsidR="7EBE37D9">
              <w:rPr/>
              <w:t>Dominic, Maximus, Nathan, Momar</w:t>
            </w:r>
          </w:p>
        </w:tc>
      </w:tr>
      <w:tr w:rsidR="7EBE37D9" w:rsidTr="771C55D9" w14:paraId="4E18A67F">
        <w:trPr>
          <w:trHeight w:val="300"/>
        </w:trPr>
        <w:tc>
          <w:tcPr>
            <w:tcW w:w="3960" w:type="dxa"/>
            <w:tcMar/>
          </w:tcPr>
          <w:p w:rsidR="7EBE37D9" w:rsidP="7EBE37D9" w:rsidRDefault="7EBE37D9" w14:paraId="3DDE2F67" w14:textId="77DAF465">
            <w:pPr>
              <w:pStyle w:val="Normal"/>
            </w:pPr>
            <w:r w:rsidR="7EBE37D9">
              <w:rPr/>
              <w:t>What was completed</w:t>
            </w:r>
          </w:p>
        </w:tc>
        <w:tc>
          <w:tcPr>
            <w:tcW w:w="3960" w:type="dxa"/>
            <w:tcMar/>
          </w:tcPr>
          <w:p w:rsidR="7EBE37D9" w:rsidP="771C55D9" w:rsidRDefault="7EBE37D9" w14:paraId="79100F6E" w14:textId="609CAB18">
            <w:pPr>
              <w:pStyle w:val="Normal"/>
              <w:suppressLineNumbers w:val="0"/>
              <w:bidi w:val="0"/>
              <w:ind w:firstLine="0"/>
            </w:pPr>
            <w:r w:rsidR="759D9E21">
              <w:rPr/>
              <w:t>Webpage Transition</w:t>
            </w:r>
            <w:r w:rsidR="759D9E21">
              <w:rPr/>
              <w:t xml:space="preserve"> </w:t>
            </w:r>
            <w:r w:rsidR="759D9E21">
              <w:rPr/>
              <w:t>Diagram</w:t>
            </w:r>
          </w:p>
        </w:tc>
      </w:tr>
      <w:tr w:rsidR="7EBE37D9" w:rsidTr="771C55D9" w14:paraId="3678168A">
        <w:trPr>
          <w:trHeight w:val="300"/>
        </w:trPr>
        <w:tc>
          <w:tcPr>
            <w:tcW w:w="3960" w:type="dxa"/>
            <w:tcMar/>
          </w:tcPr>
          <w:p w:rsidR="7EBE37D9" w:rsidP="7EBE37D9" w:rsidRDefault="7EBE37D9" w14:paraId="67FC3F1F" w14:textId="61D08D9E">
            <w:pPr>
              <w:pStyle w:val="Normal"/>
              <w:suppressLineNumbers w:val="0"/>
              <w:bidi w:val="0"/>
              <w:spacing w:before="0" w:beforeAutospacing="off" w:after="0" w:afterAutospacing="off" w:line="240" w:lineRule="auto"/>
              <w:ind w:left="0" w:right="0" w:firstLine="720"/>
              <w:jc w:val="left"/>
            </w:pPr>
            <w:r w:rsidR="7EBE37D9">
              <w:rPr/>
              <w:t xml:space="preserve">What </w:t>
            </w:r>
            <w:r w:rsidR="7EBE37D9">
              <w:rPr/>
              <w:t>are</w:t>
            </w:r>
            <w:r w:rsidR="7EBE37D9">
              <w:rPr/>
              <w:t xml:space="preserve"> next tasks</w:t>
            </w:r>
          </w:p>
        </w:tc>
        <w:tc>
          <w:tcPr>
            <w:tcW w:w="3960" w:type="dxa"/>
            <w:tcMar/>
          </w:tcPr>
          <w:p w:rsidR="7EBE37D9" w:rsidP="771C55D9" w:rsidRDefault="7EBE37D9" w14:paraId="1E2F33CF" w14:textId="6A21CA91">
            <w:pPr>
              <w:pStyle w:val="Normal"/>
              <w:ind w:firstLine="0"/>
            </w:pPr>
            <w:r w:rsidR="4C01DE35">
              <w:rPr/>
              <w:t xml:space="preserve">Create </w:t>
            </w:r>
            <w:r w:rsidR="5B61710D">
              <w:rPr/>
              <w:t>wireframe</w:t>
            </w:r>
            <w:r w:rsidR="4C01DE35">
              <w:rPr/>
              <w:t xml:space="preserve"> images for each webpage</w:t>
            </w:r>
          </w:p>
        </w:tc>
      </w:tr>
      <w:tr w:rsidR="7EBE37D9" w:rsidTr="771C55D9" w14:paraId="0936F8C7">
        <w:trPr>
          <w:trHeight w:val="300"/>
        </w:trPr>
        <w:tc>
          <w:tcPr>
            <w:tcW w:w="3960" w:type="dxa"/>
            <w:tcMar/>
          </w:tcPr>
          <w:p w:rsidR="7EBE37D9" w:rsidP="7EBE37D9" w:rsidRDefault="7EBE37D9" w14:paraId="2BD0F90D" w14:textId="48A71918">
            <w:pPr>
              <w:pStyle w:val="Normal"/>
            </w:pPr>
            <w:r w:rsidR="7EBE37D9">
              <w:rPr/>
              <w:t>Issues/Roadblocks</w:t>
            </w:r>
          </w:p>
        </w:tc>
        <w:tc>
          <w:tcPr>
            <w:tcW w:w="3960" w:type="dxa"/>
            <w:tcMar/>
          </w:tcPr>
          <w:p w:rsidR="7EBE37D9" w:rsidP="771C55D9" w:rsidRDefault="7EBE37D9" w14:paraId="31D3BD0F" w14:textId="2A8014EF">
            <w:pPr>
              <w:pStyle w:val="Normal"/>
              <w:ind w:firstLine="0"/>
            </w:pPr>
            <w:r w:rsidR="6FD02D46">
              <w:rPr/>
              <w:t>NONE</w:t>
            </w:r>
          </w:p>
        </w:tc>
      </w:tr>
    </w:tbl>
    <w:tbl>
      <w:tblPr>
        <w:tblStyle w:val="TableGrid"/>
        <w:tblW w:w="0" w:type="auto"/>
        <w:tblInd w:w="1440" w:type="dxa"/>
        <w:tblLook w:val="06A0" w:firstRow="1" w:lastRow="0" w:firstColumn="1" w:lastColumn="0" w:noHBand="1" w:noVBand="1"/>
      </w:tblPr>
      <w:tblGrid>
        <w:gridCol w:w="1590"/>
        <w:gridCol w:w="1578"/>
        <w:gridCol w:w="1584"/>
        <w:gridCol w:w="1584"/>
        <w:gridCol w:w="1584"/>
      </w:tblGrid>
      <w:tr w:rsidR="7EBE37D9" w:rsidTr="771C55D9" w14:paraId="13411060">
        <w:trPr>
          <w:trHeight w:val="300"/>
        </w:trPr>
        <w:tc>
          <w:tcPr>
            <w:tcW w:w="1590" w:type="dxa"/>
            <w:shd w:val="clear" w:color="auto" w:fill="DAE8F8"/>
            <w:tcMar/>
          </w:tcPr>
          <w:p w:rsidR="7EBE37D9" w:rsidP="7EBE37D9" w:rsidRDefault="7EBE37D9" w14:paraId="787301C9" w14:textId="52AB37F8">
            <w:pPr>
              <w:pStyle w:val="ListParagraph"/>
              <w:suppressLineNumbers w:val="0"/>
              <w:bidi w:val="0"/>
              <w:spacing w:before="0" w:beforeAutospacing="off" w:after="0" w:afterAutospacing="off" w:line="240" w:lineRule="auto"/>
              <w:ind w:left="90" w:right="0"/>
              <w:jc w:val="both"/>
              <w:rPr>
                <w:b w:val="1"/>
                <w:bCs w:val="1"/>
              </w:rPr>
            </w:pPr>
            <w:r w:rsidRPr="7EBE37D9" w:rsidR="7EBE37D9">
              <w:rPr>
                <w:b w:val="1"/>
                <w:bCs w:val="1"/>
              </w:rPr>
              <w:t>Team</w:t>
            </w:r>
          </w:p>
          <w:p w:rsidR="7EBE37D9" w:rsidP="7EBE37D9" w:rsidRDefault="7EBE37D9" w14:paraId="05966855" w14:textId="79A3B03A">
            <w:pPr>
              <w:pStyle w:val="ListParagraph"/>
              <w:suppressLineNumbers w:val="0"/>
              <w:bidi w:val="0"/>
              <w:spacing w:before="0" w:beforeAutospacing="off" w:after="0" w:afterAutospacing="off" w:line="240" w:lineRule="auto"/>
              <w:ind w:left="90" w:right="0"/>
              <w:jc w:val="both"/>
              <w:rPr>
                <w:b w:val="1"/>
                <w:bCs w:val="1"/>
              </w:rPr>
            </w:pPr>
            <w:r w:rsidRPr="7EBE37D9" w:rsidR="7EBE37D9">
              <w:rPr>
                <w:b w:val="1"/>
                <w:bCs w:val="1"/>
              </w:rPr>
              <w:t>Performance</w:t>
            </w:r>
          </w:p>
        </w:tc>
        <w:tc>
          <w:tcPr>
            <w:tcW w:w="1578" w:type="dxa"/>
            <w:shd w:val="clear" w:color="auto" w:fill="DAE8F8"/>
            <w:tcMar/>
          </w:tcPr>
          <w:p w:rsidR="7EBE37D9" w:rsidP="7EBE37D9" w:rsidRDefault="7EBE37D9" w14:paraId="27A8E19D" w14:textId="2EF936CC">
            <w:pPr>
              <w:pStyle w:val="ListParagraph"/>
              <w:ind w:left="90"/>
              <w:rPr>
                <w:b w:val="1"/>
                <w:bCs w:val="1"/>
              </w:rPr>
            </w:pPr>
            <w:r w:rsidRPr="7EBE37D9" w:rsidR="7EBE37D9">
              <w:rPr>
                <w:b w:val="1"/>
                <w:bCs w:val="1"/>
              </w:rPr>
              <w:t>Dominic</w:t>
            </w:r>
          </w:p>
        </w:tc>
        <w:tc>
          <w:tcPr>
            <w:tcW w:w="1584" w:type="dxa"/>
            <w:shd w:val="clear" w:color="auto" w:fill="DAE8F8"/>
            <w:tcMar/>
          </w:tcPr>
          <w:p w:rsidR="7EBE37D9" w:rsidP="7EBE37D9" w:rsidRDefault="7EBE37D9" w14:paraId="092DFD88" w14:textId="1152118D">
            <w:pPr>
              <w:pStyle w:val="ListParagraph"/>
              <w:ind w:left="90"/>
              <w:rPr>
                <w:b w:val="1"/>
                <w:bCs w:val="1"/>
              </w:rPr>
            </w:pPr>
            <w:r w:rsidRPr="7EBE37D9" w:rsidR="7EBE37D9">
              <w:rPr>
                <w:b w:val="1"/>
                <w:bCs w:val="1"/>
              </w:rPr>
              <w:t>Maximus</w:t>
            </w:r>
          </w:p>
        </w:tc>
        <w:tc>
          <w:tcPr>
            <w:tcW w:w="1584" w:type="dxa"/>
            <w:shd w:val="clear" w:color="auto" w:fill="DAE8F8"/>
            <w:tcMar/>
          </w:tcPr>
          <w:p w:rsidR="7EBE37D9" w:rsidP="7EBE37D9" w:rsidRDefault="7EBE37D9" w14:paraId="40F0A329" w14:textId="080AA3AC">
            <w:pPr>
              <w:pStyle w:val="ListParagraph"/>
              <w:ind w:left="90"/>
              <w:rPr>
                <w:b w:val="1"/>
                <w:bCs w:val="1"/>
              </w:rPr>
            </w:pPr>
            <w:r w:rsidRPr="7EBE37D9" w:rsidR="7EBE37D9">
              <w:rPr>
                <w:b w:val="1"/>
                <w:bCs w:val="1"/>
              </w:rPr>
              <w:t>Nathan</w:t>
            </w:r>
          </w:p>
        </w:tc>
        <w:tc>
          <w:tcPr>
            <w:tcW w:w="1584" w:type="dxa"/>
            <w:shd w:val="clear" w:color="auto" w:fill="DAE8F8"/>
            <w:tcMar/>
          </w:tcPr>
          <w:p w:rsidR="7EBE37D9" w:rsidP="7EBE37D9" w:rsidRDefault="7EBE37D9" w14:paraId="7D7A1E0E" w14:textId="1F3891C6">
            <w:pPr>
              <w:pStyle w:val="ListParagraph"/>
              <w:ind w:left="90"/>
              <w:rPr>
                <w:b w:val="1"/>
                <w:bCs w:val="1"/>
              </w:rPr>
            </w:pPr>
            <w:r w:rsidRPr="7EBE37D9" w:rsidR="7EBE37D9">
              <w:rPr>
                <w:b w:val="1"/>
                <w:bCs w:val="1"/>
              </w:rPr>
              <w:t>Momar</w:t>
            </w:r>
          </w:p>
        </w:tc>
      </w:tr>
      <w:tr w:rsidR="7EBE37D9" w:rsidTr="771C55D9" w14:paraId="2065FD3E">
        <w:trPr>
          <w:trHeight w:val="300"/>
        </w:trPr>
        <w:tc>
          <w:tcPr>
            <w:tcW w:w="1590" w:type="dxa"/>
            <w:tcMar/>
          </w:tcPr>
          <w:p w:rsidR="7EBE37D9" w:rsidP="7EBE37D9" w:rsidRDefault="7EBE37D9" w14:paraId="149813BC" w14:textId="0F213286">
            <w:pPr>
              <w:pStyle w:val="ListParagraph"/>
              <w:ind w:left="90"/>
            </w:pPr>
            <w:r w:rsidR="7EBE37D9">
              <w:rPr/>
              <w:t>Contribution to the agenda</w:t>
            </w:r>
          </w:p>
        </w:tc>
        <w:tc>
          <w:tcPr>
            <w:tcW w:w="1578" w:type="dxa"/>
            <w:tcMar/>
          </w:tcPr>
          <w:p w:rsidR="1A9CD34E" w:rsidP="1A9CD34E" w:rsidRDefault="1A9CD34E" w14:paraId="2D916B83" w14:textId="60797F1B">
            <w:pPr>
              <w:pStyle w:val="ListParagraph"/>
              <w:suppressLineNumbers w:val="0"/>
              <w:bidi w:val="0"/>
              <w:spacing w:before="0" w:beforeAutospacing="off" w:after="0" w:afterAutospacing="off" w:line="240" w:lineRule="auto"/>
              <w:ind w:left="90" w:right="0"/>
              <w:jc w:val="left"/>
            </w:pPr>
            <w:r w:rsidR="1A9CD34E">
              <w:rPr/>
              <w:t>SAT</w:t>
            </w:r>
          </w:p>
        </w:tc>
        <w:tc>
          <w:tcPr>
            <w:tcW w:w="1584" w:type="dxa"/>
            <w:tcMar/>
          </w:tcPr>
          <w:p w:rsidR="1A9CD34E" w:rsidP="1A9CD34E" w:rsidRDefault="1A9CD34E" w14:paraId="25104AF8" w14:textId="60797F1B">
            <w:pPr>
              <w:pStyle w:val="ListParagraph"/>
              <w:suppressLineNumbers w:val="0"/>
              <w:bidi w:val="0"/>
              <w:spacing w:before="0" w:beforeAutospacing="off" w:after="0" w:afterAutospacing="off" w:line="240" w:lineRule="auto"/>
              <w:ind w:left="90" w:right="0"/>
              <w:jc w:val="left"/>
            </w:pPr>
            <w:r w:rsidR="1A9CD34E">
              <w:rPr/>
              <w:t>SAT</w:t>
            </w:r>
          </w:p>
          <w:p w:rsidR="1A9CD34E" w:rsidP="1A9CD34E" w:rsidRDefault="1A9CD34E" w14:paraId="2B4D21D5" w14:textId="5823B8B3">
            <w:pPr>
              <w:pStyle w:val="ListParagraph"/>
              <w:ind w:left="90"/>
            </w:pPr>
          </w:p>
        </w:tc>
        <w:tc>
          <w:tcPr>
            <w:tcW w:w="1584" w:type="dxa"/>
            <w:tcMar/>
          </w:tcPr>
          <w:p w:rsidR="1A9CD34E" w:rsidP="1A9CD34E" w:rsidRDefault="1A9CD34E" w14:paraId="76F321CA" w14:textId="60797F1B">
            <w:pPr>
              <w:pStyle w:val="ListParagraph"/>
              <w:suppressLineNumbers w:val="0"/>
              <w:bidi w:val="0"/>
              <w:spacing w:before="0" w:beforeAutospacing="off" w:after="0" w:afterAutospacing="off" w:line="240" w:lineRule="auto"/>
              <w:ind w:left="90" w:right="0"/>
              <w:jc w:val="left"/>
            </w:pPr>
            <w:r w:rsidR="1A9CD34E">
              <w:rPr/>
              <w:t>SAT</w:t>
            </w:r>
          </w:p>
          <w:p w:rsidR="1A9CD34E" w:rsidP="1A9CD34E" w:rsidRDefault="1A9CD34E" w14:paraId="1E0F47BF" w14:textId="48424F4F">
            <w:pPr>
              <w:pStyle w:val="ListParagraph"/>
              <w:ind w:left="90"/>
            </w:pPr>
          </w:p>
        </w:tc>
        <w:tc>
          <w:tcPr>
            <w:tcW w:w="1584" w:type="dxa"/>
            <w:tcMar/>
          </w:tcPr>
          <w:p w:rsidR="1A9CD34E" w:rsidP="1A9CD34E" w:rsidRDefault="1A9CD34E" w14:paraId="33BF9F81" w14:textId="60797F1B">
            <w:pPr>
              <w:pStyle w:val="ListParagraph"/>
              <w:suppressLineNumbers w:val="0"/>
              <w:bidi w:val="0"/>
              <w:spacing w:before="0" w:beforeAutospacing="off" w:after="0" w:afterAutospacing="off" w:line="240" w:lineRule="auto"/>
              <w:ind w:left="90" w:right="0"/>
              <w:jc w:val="left"/>
            </w:pPr>
            <w:r w:rsidR="1A9CD34E">
              <w:rPr/>
              <w:t>SAT</w:t>
            </w:r>
          </w:p>
          <w:p w:rsidR="1A9CD34E" w:rsidP="1A9CD34E" w:rsidRDefault="1A9CD34E" w14:paraId="6E15AE5A" w14:textId="55928631">
            <w:pPr>
              <w:pStyle w:val="ListParagraph"/>
              <w:ind w:left="90"/>
            </w:pPr>
          </w:p>
        </w:tc>
      </w:tr>
      <w:tr w:rsidR="7EBE37D9" w:rsidTr="771C55D9" w14:paraId="2692FC66">
        <w:trPr>
          <w:trHeight w:val="300"/>
        </w:trPr>
        <w:tc>
          <w:tcPr>
            <w:tcW w:w="1590" w:type="dxa"/>
            <w:tcMar/>
          </w:tcPr>
          <w:p w:rsidR="7EBE37D9" w:rsidP="7EBE37D9" w:rsidRDefault="7EBE37D9" w14:paraId="47E03007" w14:textId="1D2EFA44">
            <w:pPr>
              <w:pStyle w:val="ListParagraph"/>
              <w:ind w:left="90"/>
            </w:pPr>
            <w:r w:rsidR="7EBE37D9">
              <w:rPr/>
              <w:t>Attendance</w:t>
            </w:r>
          </w:p>
        </w:tc>
        <w:tc>
          <w:tcPr>
            <w:tcW w:w="1578" w:type="dxa"/>
            <w:tcMar/>
          </w:tcPr>
          <w:p w:rsidR="1A9CD34E" w:rsidP="1A9CD34E" w:rsidRDefault="1A9CD34E" w14:paraId="2F13D2E8" w14:textId="405DCFD4">
            <w:pPr>
              <w:pStyle w:val="ListParagraph"/>
              <w:suppressLineNumbers w:val="0"/>
              <w:bidi w:val="0"/>
              <w:spacing w:before="0" w:beforeAutospacing="off" w:after="0" w:afterAutospacing="off" w:line="240" w:lineRule="auto"/>
              <w:ind w:left="90" w:right="0"/>
              <w:jc w:val="left"/>
            </w:pPr>
            <w:r w:rsidR="1A9CD34E">
              <w:rPr/>
              <w:t>PRESENT</w:t>
            </w:r>
          </w:p>
        </w:tc>
        <w:tc>
          <w:tcPr>
            <w:tcW w:w="1584" w:type="dxa"/>
            <w:tcMar/>
          </w:tcPr>
          <w:p w:rsidR="1A9CD34E" w:rsidP="1A9CD34E" w:rsidRDefault="1A9CD34E" w14:paraId="66F285EE" w14:textId="4C0234AE">
            <w:pPr>
              <w:pStyle w:val="ListParagraph"/>
              <w:suppressLineNumbers w:val="0"/>
              <w:bidi w:val="0"/>
              <w:spacing w:before="0" w:beforeAutospacing="off" w:after="0" w:afterAutospacing="off" w:line="240" w:lineRule="auto"/>
              <w:ind w:left="90" w:right="0"/>
              <w:jc w:val="left"/>
            </w:pPr>
            <w:r w:rsidR="1A9CD34E">
              <w:rPr/>
              <w:t>PRESENT</w:t>
            </w:r>
          </w:p>
        </w:tc>
        <w:tc>
          <w:tcPr>
            <w:tcW w:w="1584" w:type="dxa"/>
            <w:tcMar/>
          </w:tcPr>
          <w:p w:rsidR="1A9CD34E" w:rsidP="1A9CD34E" w:rsidRDefault="1A9CD34E" w14:paraId="0D5BE84A" w14:textId="74A25ABF">
            <w:pPr>
              <w:pStyle w:val="ListParagraph"/>
              <w:suppressLineNumbers w:val="0"/>
              <w:bidi w:val="0"/>
              <w:spacing w:before="0" w:beforeAutospacing="off" w:after="0" w:afterAutospacing="off" w:line="240" w:lineRule="auto"/>
              <w:ind w:left="90" w:right="0"/>
              <w:jc w:val="left"/>
            </w:pPr>
            <w:r w:rsidR="1A9CD34E">
              <w:rPr/>
              <w:t>PRESENT</w:t>
            </w:r>
          </w:p>
        </w:tc>
        <w:tc>
          <w:tcPr>
            <w:tcW w:w="1584" w:type="dxa"/>
            <w:tcMar/>
          </w:tcPr>
          <w:p w:rsidR="1A9CD34E" w:rsidP="1A9CD34E" w:rsidRDefault="1A9CD34E" w14:paraId="090B4A84" w14:textId="7862F5F5">
            <w:pPr>
              <w:pStyle w:val="ListParagraph"/>
              <w:suppressLineNumbers w:val="0"/>
              <w:bidi w:val="0"/>
              <w:spacing w:before="0" w:beforeAutospacing="off" w:after="0" w:afterAutospacing="off" w:line="240" w:lineRule="auto"/>
              <w:ind w:left="90" w:right="0"/>
              <w:jc w:val="left"/>
            </w:pPr>
            <w:r w:rsidR="1A9CD34E">
              <w:rPr/>
              <w:t>PRESENT</w:t>
            </w:r>
          </w:p>
        </w:tc>
      </w:tr>
      <w:tr w:rsidR="7EBE37D9" w:rsidTr="771C55D9" w14:paraId="77D76D93">
        <w:trPr>
          <w:trHeight w:val="300"/>
        </w:trPr>
        <w:tc>
          <w:tcPr>
            <w:tcW w:w="1590" w:type="dxa"/>
            <w:tcMar/>
          </w:tcPr>
          <w:p w:rsidR="7EBE37D9" w:rsidP="7EBE37D9" w:rsidRDefault="7EBE37D9" w14:paraId="1399AFF4" w14:textId="6C70FEB9">
            <w:pPr>
              <w:pStyle w:val="ListParagraph"/>
              <w:ind w:left="90"/>
            </w:pPr>
            <w:r w:rsidR="7EBE37D9">
              <w:rPr/>
              <w:t>Action Item completed</w:t>
            </w:r>
          </w:p>
        </w:tc>
        <w:tc>
          <w:tcPr>
            <w:tcW w:w="1578" w:type="dxa"/>
            <w:tcMar/>
          </w:tcPr>
          <w:p w:rsidR="1A9CD34E" w:rsidP="1A9CD34E" w:rsidRDefault="1A9CD34E" w14:paraId="7C045252" w14:textId="14D35885">
            <w:pPr>
              <w:pStyle w:val="ListParagraph"/>
              <w:ind w:left="90"/>
            </w:pPr>
            <w:r w:rsidR="1A9CD34E">
              <w:rPr/>
              <w:t>COMPLETED</w:t>
            </w:r>
          </w:p>
        </w:tc>
        <w:tc>
          <w:tcPr>
            <w:tcW w:w="1584" w:type="dxa"/>
            <w:tcMar/>
          </w:tcPr>
          <w:p w:rsidR="1A9CD34E" w:rsidP="1A9CD34E" w:rsidRDefault="1A9CD34E" w14:paraId="44243F6A" w14:textId="14D35885">
            <w:pPr>
              <w:pStyle w:val="ListParagraph"/>
              <w:ind w:left="90"/>
            </w:pPr>
            <w:r w:rsidR="1A9CD34E">
              <w:rPr/>
              <w:t>COMPLETED</w:t>
            </w:r>
          </w:p>
        </w:tc>
        <w:tc>
          <w:tcPr>
            <w:tcW w:w="1584" w:type="dxa"/>
            <w:tcMar/>
          </w:tcPr>
          <w:p w:rsidR="1A9CD34E" w:rsidP="1A9CD34E" w:rsidRDefault="1A9CD34E" w14:paraId="3C0E8C79" w14:textId="14D35885">
            <w:pPr>
              <w:pStyle w:val="ListParagraph"/>
              <w:ind w:left="90"/>
            </w:pPr>
            <w:r w:rsidR="1A9CD34E">
              <w:rPr/>
              <w:t>COMPLETED</w:t>
            </w:r>
          </w:p>
          <w:p w:rsidR="1A9CD34E" w:rsidP="1A9CD34E" w:rsidRDefault="1A9CD34E" w14:paraId="0C09CA81" w14:textId="0A185EBC">
            <w:pPr>
              <w:pStyle w:val="ListParagraph"/>
              <w:ind w:left="90"/>
            </w:pPr>
          </w:p>
        </w:tc>
        <w:tc>
          <w:tcPr>
            <w:tcW w:w="1584" w:type="dxa"/>
            <w:tcMar/>
          </w:tcPr>
          <w:p w:rsidR="1A9CD34E" w:rsidP="1A9CD34E" w:rsidRDefault="1A9CD34E" w14:paraId="7F386D6E" w14:textId="14D35885">
            <w:pPr>
              <w:pStyle w:val="ListParagraph"/>
              <w:ind w:left="90"/>
            </w:pPr>
            <w:r w:rsidR="1A9CD34E">
              <w:rPr/>
              <w:t>COMPLETED</w:t>
            </w:r>
          </w:p>
          <w:p w:rsidR="1A9CD34E" w:rsidP="1A9CD34E" w:rsidRDefault="1A9CD34E" w14:paraId="31DB7F1A" w14:textId="13BECEC5">
            <w:pPr>
              <w:pStyle w:val="ListParagraph"/>
              <w:ind w:left="90"/>
            </w:pPr>
          </w:p>
        </w:tc>
      </w:tr>
      <w:tr w:rsidR="7EBE37D9" w:rsidTr="771C55D9" w14:paraId="4DE9BF1F">
        <w:trPr>
          <w:trHeight w:val="300"/>
        </w:trPr>
        <w:tc>
          <w:tcPr>
            <w:tcW w:w="1590" w:type="dxa"/>
            <w:tcMar/>
          </w:tcPr>
          <w:p w:rsidR="7EBE37D9" w:rsidP="7EBE37D9" w:rsidRDefault="7EBE37D9" w14:paraId="76A92206" w14:textId="2F77AD49">
            <w:pPr>
              <w:pStyle w:val="ListParagraph"/>
              <w:ind w:left="90"/>
            </w:pPr>
            <w:r w:rsidR="7EBE37D9">
              <w:rPr/>
              <w:t>Input</w:t>
            </w:r>
            <w:r w:rsidR="7EBE37D9">
              <w:rPr/>
              <w:t xml:space="preserve"> Quality</w:t>
            </w:r>
          </w:p>
        </w:tc>
        <w:tc>
          <w:tcPr>
            <w:tcW w:w="1578" w:type="dxa"/>
            <w:tcMar/>
          </w:tcPr>
          <w:p w:rsidR="1A9CD34E" w:rsidP="1A9CD34E" w:rsidRDefault="1A9CD34E" w14:paraId="59FB7F94" w14:textId="60797F1B">
            <w:pPr>
              <w:pStyle w:val="ListParagraph"/>
              <w:suppressLineNumbers w:val="0"/>
              <w:bidi w:val="0"/>
              <w:spacing w:before="0" w:beforeAutospacing="off" w:after="0" w:afterAutospacing="off" w:line="240" w:lineRule="auto"/>
              <w:ind w:left="90" w:right="0"/>
              <w:jc w:val="left"/>
            </w:pPr>
            <w:r w:rsidR="1A9CD34E">
              <w:rPr/>
              <w:t>SAT</w:t>
            </w:r>
          </w:p>
        </w:tc>
        <w:tc>
          <w:tcPr>
            <w:tcW w:w="1584" w:type="dxa"/>
            <w:tcMar/>
          </w:tcPr>
          <w:p w:rsidR="1A9CD34E" w:rsidP="1A9CD34E" w:rsidRDefault="1A9CD34E" w14:paraId="710FA40B" w14:textId="60797F1B">
            <w:pPr>
              <w:pStyle w:val="ListParagraph"/>
              <w:suppressLineNumbers w:val="0"/>
              <w:bidi w:val="0"/>
              <w:spacing w:before="0" w:beforeAutospacing="off" w:after="0" w:afterAutospacing="off" w:line="240" w:lineRule="auto"/>
              <w:ind w:left="90" w:right="0"/>
              <w:jc w:val="left"/>
            </w:pPr>
            <w:r w:rsidR="1A9CD34E">
              <w:rPr/>
              <w:t>SAT</w:t>
            </w:r>
          </w:p>
          <w:p w:rsidR="1A9CD34E" w:rsidP="1A9CD34E" w:rsidRDefault="1A9CD34E" w14:paraId="2A51E21F" w14:textId="5823B8B3">
            <w:pPr>
              <w:pStyle w:val="ListParagraph"/>
              <w:ind w:left="90"/>
            </w:pPr>
          </w:p>
        </w:tc>
        <w:tc>
          <w:tcPr>
            <w:tcW w:w="1584" w:type="dxa"/>
            <w:tcMar/>
          </w:tcPr>
          <w:p w:rsidR="1A9CD34E" w:rsidP="1A9CD34E" w:rsidRDefault="1A9CD34E" w14:paraId="37544A6F" w14:textId="60797F1B">
            <w:pPr>
              <w:pStyle w:val="ListParagraph"/>
              <w:suppressLineNumbers w:val="0"/>
              <w:bidi w:val="0"/>
              <w:spacing w:before="0" w:beforeAutospacing="off" w:after="0" w:afterAutospacing="off" w:line="240" w:lineRule="auto"/>
              <w:ind w:left="90" w:right="0"/>
              <w:jc w:val="left"/>
            </w:pPr>
            <w:r w:rsidR="1A9CD34E">
              <w:rPr/>
              <w:t>SAT</w:t>
            </w:r>
          </w:p>
          <w:p w:rsidR="1A9CD34E" w:rsidP="1A9CD34E" w:rsidRDefault="1A9CD34E" w14:paraId="6C95F10E" w14:textId="48424F4F">
            <w:pPr>
              <w:pStyle w:val="ListParagraph"/>
              <w:ind w:left="90"/>
            </w:pPr>
          </w:p>
        </w:tc>
        <w:tc>
          <w:tcPr>
            <w:tcW w:w="1584" w:type="dxa"/>
            <w:tcMar/>
          </w:tcPr>
          <w:p w:rsidR="1A9CD34E" w:rsidP="1A9CD34E" w:rsidRDefault="1A9CD34E" w14:paraId="6FA20603" w14:textId="60797F1B">
            <w:pPr>
              <w:pStyle w:val="ListParagraph"/>
              <w:suppressLineNumbers w:val="0"/>
              <w:bidi w:val="0"/>
              <w:spacing w:before="0" w:beforeAutospacing="off" w:after="0" w:afterAutospacing="off" w:line="240" w:lineRule="auto"/>
              <w:ind w:left="90" w:right="0"/>
              <w:jc w:val="left"/>
            </w:pPr>
            <w:r w:rsidR="1A9CD34E">
              <w:rPr/>
              <w:t>SAT</w:t>
            </w:r>
          </w:p>
          <w:p w:rsidR="1A9CD34E" w:rsidP="1A9CD34E" w:rsidRDefault="1A9CD34E" w14:paraId="56D1DBE9" w14:textId="55928631">
            <w:pPr>
              <w:pStyle w:val="ListParagraph"/>
              <w:ind w:left="90"/>
            </w:pPr>
          </w:p>
        </w:tc>
      </w:tr>
      <w:tr w:rsidR="7EBE37D9" w:rsidTr="771C55D9" w14:paraId="6BA8103B">
        <w:trPr>
          <w:trHeight w:val="300"/>
        </w:trPr>
        <w:tc>
          <w:tcPr>
            <w:tcW w:w="1590" w:type="dxa"/>
            <w:tcMar/>
          </w:tcPr>
          <w:p w:rsidR="7EBE37D9" w:rsidP="7EBE37D9" w:rsidRDefault="7EBE37D9" w14:paraId="7EFA35FB" w14:textId="2025CDA6">
            <w:pPr>
              <w:pStyle w:val="ListParagraph"/>
              <w:ind w:left="90"/>
            </w:pPr>
            <w:r w:rsidR="7EBE37D9">
              <w:rPr/>
              <w:t>Effective decision-making</w:t>
            </w:r>
          </w:p>
        </w:tc>
        <w:tc>
          <w:tcPr>
            <w:tcW w:w="1578" w:type="dxa"/>
            <w:tcMar/>
          </w:tcPr>
          <w:p w:rsidR="1A9CD34E" w:rsidP="1A9CD34E" w:rsidRDefault="1A9CD34E" w14:paraId="30EA697D" w14:textId="60797F1B">
            <w:pPr>
              <w:pStyle w:val="ListParagraph"/>
              <w:suppressLineNumbers w:val="0"/>
              <w:bidi w:val="0"/>
              <w:spacing w:before="0" w:beforeAutospacing="off" w:after="0" w:afterAutospacing="off" w:line="240" w:lineRule="auto"/>
              <w:ind w:left="90" w:right="0"/>
              <w:jc w:val="left"/>
            </w:pPr>
            <w:r w:rsidR="1A9CD34E">
              <w:rPr/>
              <w:t>SAT</w:t>
            </w:r>
          </w:p>
        </w:tc>
        <w:tc>
          <w:tcPr>
            <w:tcW w:w="1584" w:type="dxa"/>
            <w:tcMar/>
          </w:tcPr>
          <w:p w:rsidR="1A9CD34E" w:rsidP="1A9CD34E" w:rsidRDefault="1A9CD34E" w14:paraId="53A0AFE4" w14:textId="60797F1B">
            <w:pPr>
              <w:pStyle w:val="ListParagraph"/>
              <w:suppressLineNumbers w:val="0"/>
              <w:bidi w:val="0"/>
              <w:spacing w:before="0" w:beforeAutospacing="off" w:after="0" w:afterAutospacing="off" w:line="240" w:lineRule="auto"/>
              <w:ind w:left="90" w:right="0"/>
              <w:jc w:val="left"/>
            </w:pPr>
            <w:r w:rsidR="1A9CD34E">
              <w:rPr/>
              <w:t>SAT</w:t>
            </w:r>
          </w:p>
          <w:p w:rsidR="1A9CD34E" w:rsidP="1A9CD34E" w:rsidRDefault="1A9CD34E" w14:paraId="28E20D8B" w14:textId="5823B8B3">
            <w:pPr>
              <w:pStyle w:val="ListParagraph"/>
              <w:ind w:left="90"/>
            </w:pPr>
          </w:p>
        </w:tc>
        <w:tc>
          <w:tcPr>
            <w:tcW w:w="1584" w:type="dxa"/>
            <w:tcMar/>
          </w:tcPr>
          <w:p w:rsidR="1A9CD34E" w:rsidP="1A9CD34E" w:rsidRDefault="1A9CD34E" w14:paraId="1386EEA4" w14:textId="60797F1B">
            <w:pPr>
              <w:pStyle w:val="ListParagraph"/>
              <w:suppressLineNumbers w:val="0"/>
              <w:bidi w:val="0"/>
              <w:spacing w:before="0" w:beforeAutospacing="off" w:after="0" w:afterAutospacing="off" w:line="240" w:lineRule="auto"/>
              <w:ind w:left="90" w:right="0"/>
              <w:jc w:val="left"/>
            </w:pPr>
            <w:r w:rsidR="1A9CD34E">
              <w:rPr/>
              <w:t>SAT</w:t>
            </w:r>
          </w:p>
          <w:p w:rsidR="1A9CD34E" w:rsidP="1A9CD34E" w:rsidRDefault="1A9CD34E" w14:paraId="4DE63FF9" w14:textId="48424F4F">
            <w:pPr>
              <w:pStyle w:val="ListParagraph"/>
              <w:ind w:left="90"/>
            </w:pPr>
          </w:p>
        </w:tc>
        <w:tc>
          <w:tcPr>
            <w:tcW w:w="1584" w:type="dxa"/>
            <w:tcMar/>
          </w:tcPr>
          <w:p w:rsidR="1A9CD34E" w:rsidP="1A9CD34E" w:rsidRDefault="1A9CD34E" w14:paraId="5AAD213D" w14:textId="60797F1B">
            <w:pPr>
              <w:pStyle w:val="ListParagraph"/>
              <w:suppressLineNumbers w:val="0"/>
              <w:bidi w:val="0"/>
              <w:spacing w:before="0" w:beforeAutospacing="off" w:after="0" w:afterAutospacing="off" w:line="240" w:lineRule="auto"/>
              <w:ind w:left="90" w:right="0"/>
              <w:jc w:val="left"/>
            </w:pPr>
            <w:r w:rsidR="1A9CD34E">
              <w:rPr/>
              <w:t>SAT</w:t>
            </w:r>
          </w:p>
          <w:p w:rsidR="1A9CD34E" w:rsidP="1A9CD34E" w:rsidRDefault="1A9CD34E" w14:paraId="659F0480" w14:textId="55928631">
            <w:pPr>
              <w:pStyle w:val="ListParagraph"/>
              <w:ind w:left="90"/>
            </w:pPr>
          </w:p>
        </w:tc>
      </w:tr>
      <w:tr w:rsidR="7EBE37D9" w:rsidTr="771C55D9" w14:paraId="796AE9CC">
        <w:trPr>
          <w:trHeight w:val="300"/>
        </w:trPr>
        <w:tc>
          <w:tcPr>
            <w:tcW w:w="1590" w:type="dxa"/>
            <w:tcMar/>
          </w:tcPr>
          <w:p w:rsidR="7EBE37D9" w:rsidP="7EBE37D9" w:rsidRDefault="7EBE37D9" w14:paraId="032A8852" w14:textId="61C50515">
            <w:pPr>
              <w:pStyle w:val="ListParagraph"/>
              <w:ind w:left="90"/>
            </w:pPr>
            <w:r w:rsidR="7EBE37D9">
              <w:rPr/>
              <w:t>Problem-solving skills</w:t>
            </w:r>
          </w:p>
        </w:tc>
        <w:tc>
          <w:tcPr>
            <w:tcW w:w="1578" w:type="dxa"/>
            <w:tcMar/>
          </w:tcPr>
          <w:p w:rsidR="1A9CD34E" w:rsidP="1A9CD34E" w:rsidRDefault="1A9CD34E" w14:paraId="6C951A05" w14:textId="60797F1B">
            <w:pPr>
              <w:pStyle w:val="ListParagraph"/>
              <w:suppressLineNumbers w:val="0"/>
              <w:bidi w:val="0"/>
              <w:spacing w:before="0" w:beforeAutospacing="off" w:after="0" w:afterAutospacing="off" w:line="240" w:lineRule="auto"/>
              <w:ind w:left="90" w:right="0"/>
              <w:jc w:val="left"/>
            </w:pPr>
            <w:r w:rsidR="1A9CD34E">
              <w:rPr/>
              <w:t>SAT</w:t>
            </w:r>
          </w:p>
        </w:tc>
        <w:tc>
          <w:tcPr>
            <w:tcW w:w="1584" w:type="dxa"/>
            <w:tcMar/>
          </w:tcPr>
          <w:p w:rsidR="1A9CD34E" w:rsidP="1A9CD34E" w:rsidRDefault="1A9CD34E" w14:paraId="7BE55619" w14:textId="60797F1B">
            <w:pPr>
              <w:pStyle w:val="ListParagraph"/>
              <w:suppressLineNumbers w:val="0"/>
              <w:bidi w:val="0"/>
              <w:spacing w:before="0" w:beforeAutospacing="off" w:after="0" w:afterAutospacing="off" w:line="240" w:lineRule="auto"/>
              <w:ind w:left="90" w:right="0"/>
              <w:jc w:val="left"/>
            </w:pPr>
            <w:r w:rsidR="1A9CD34E">
              <w:rPr/>
              <w:t>SAT</w:t>
            </w:r>
          </w:p>
          <w:p w:rsidR="1A9CD34E" w:rsidP="1A9CD34E" w:rsidRDefault="1A9CD34E" w14:paraId="57F9ABD5" w14:textId="5823B8B3">
            <w:pPr>
              <w:pStyle w:val="ListParagraph"/>
              <w:ind w:left="90"/>
            </w:pPr>
          </w:p>
        </w:tc>
        <w:tc>
          <w:tcPr>
            <w:tcW w:w="1584" w:type="dxa"/>
            <w:tcMar/>
          </w:tcPr>
          <w:p w:rsidR="1A9CD34E" w:rsidP="1A9CD34E" w:rsidRDefault="1A9CD34E" w14:paraId="7D11EE02" w14:textId="60797F1B">
            <w:pPr>
              <w:pStyle w:val="ListParagraph"/>
              <w:suppressLineNumbers w:val="0"/>
              <w:bidi w:val="0"/>
              <w:spacing w:before="0" w:beforeAutospacing="off" w:after="0" w:afterAutospacing="off" w:line="240" w:lineRule="auto"/>
              <w:ind w:left="90" w:right="0"/>
              <w:jc w:val="left"/>
            </w:pPr>
            <w:r w:rsidR="1A9CD34E">
              <w:rPr/>
              <w:t>SAT</w:t>
            </w:r>
          </w:p>
          <w:p w:rsidR="1A9CD34E" w:rsidP="1A9CD34E" w:rsidRDefault="1A9CD34E" w14:paraId="55560F54" w14:textId="48424F4F">
            <w:pPr>
              <w:pStyle w:val="ListParagraph"/>
              <w:ind w:left="90"/>
            </w:pPr>
          </w:p>
        </w:tc>
        <w:tc>
          <w:tcPr>
            <w:tcW w:w="1584" w:type="dxa"/>
            <w:tcMar/>
          </w:tcPr>
          <w:p w:rsidR="1A9CD34E" w:rsidP="1A9CD34E" w:rsidRDefault="1A9CD34E" w14:paraId="7387A479" w14:textId="60797F1B">
            <w:pPr>
              <w:pStyle w:val="ListParagraph"/>
              <w:suppressLineNumbers w:val="0"/>
              <w:bidi w:val="0"/>
              <w:spacing w:before="0" w:beforeAutospacing="off" w:after="0" w:afterAutospacing="off" w:line="240" w:lineRule="auto"/>
              <w:ind w:left="90" w:right="0"/>
              <w:jc w:val="left"/>
            </w:pPr>
            <w:r w:rsidR="1A9CD34E">
              <w:rPr/>
              <w:t>SAT</w:t>
            </w:r>
          </w:p>
          <w:p w:rsidR="1A9CD34E" w:rsidP="1A9CD34E" w:rsidRDefault="1A9CD34E" w14:paraId="2192D650" w14:textId="55928631">
            <w:pPr>
              <w:pStyle w:val="ListParagraph"/>
              <w:ind w:left="90"/>
            </w:pPr>
          </w:p>
        </w:tc>
      </w:tr>
      <w:tr w:rsidR="7EBE37D9" w:rsidTr="771C55D9" w14:paraId="6E05045B">
        <w:trPr>
          <w:trHeight w:val="300"/>
        </w:trPr>
        <w:tc>
          <w:tcPr>
            <w:tcW w:w="1590" w:type="dxa"/>
            <w:tcMar/>
          </w:tcPr>
          <w:p w:rsidR="7EBE37D9" w:rsidP="7EBE37D9" w:rsidRDefault="7EBE37D9" w14:paraId="5A3A26BF" w14:textId="08065876">
            <w:pPr>
              <w:pStyle w:val="ListParagraph"/>
              <w:ind w:left="90"/>
            </w:pPr>
            <w:r w:rsidR="7EBE37D9">
              <w:rPr/>
              <w:t>Active participation</w:t>
            </w:r>
          </w:p>
        </w:tc>
        <w:tc>
          <w:tcPr>
            <w:tcW w:w="1578" w:type="dxa"/>
            <w:tcMar/>
          </w:tcPr>
          <w:p w:rsidR="1A9CD34E" w:rsidP="1A9CD34E" w:rsidRDefault="1A9CD34E" w14:paraId="75AF7679" w14:textId="60797F1B">
            <w:pPr>
              <w:pStyle w:val="ListParagraph"/>
              <w:suppressLineNumbers w:val="0"/>
              <w:bidi w:val="0"/>
              <w:spacing w:before="0" w:beforeAutospacing="off" w:after="0" w:afterAutospacing="off" w:line="240" w:lineRule="auto"/>
              <w:ind w:left="90" w:right="0"/>
              <w:jc w:val="left"/>
            </w:pPr>
            <w:r w:rsidR="1A9CD34E">
              <w:rPr/>
              <w:t>SAT</w:t>
            </w:r>
          </w:p>
        </w:tc>
        <w:tc>
          <w:tcPr>
            <w:tcW w:w="1584" w:type="dxa"/>
            <w:tcMar/>
          </w:tcPr>
          <w:p w:rsidR="1A9CD34E" w:rsidP="1A9CD34E" w:rsidRDefault="1A9CD34E" w14:paraId="355848F2" w14:textId="60797F1B">
            <w:pPr>
              <w:pStyle w:val="ListParagraph"/>
              <w:suppressLineNumbers w:val="0"/>
              <w:bidi w:val="0"/>
              <w:spacing w:before="0" w:beforeAutospacing="off" w:after="0" w:afterAutospacing="off" w:line="240" w:lineRule="auto"/>
              <w:ind w:left="90" w:right="0"/>
              <w:jc w:val="left"/>
            </w:pPr>
            <w:r w:rsidR="1A9CD34E">
              <w:rPr/>
              <w:t>SAT</w:t>
            </w:r>
          </w:p>
          <w:p w:rsidR="1A9CD34E" w:rsidP="1A9CD34E" w:rsidRDefault="1A9CD34E" w14:paraId="02548677" w14:textId="5823B8B3">
            <w:pPr>
              <w:pStyle w:val="ListParagraph"/>
              <w:ind w:left="90"/>
            </w:pPr>
          </w:p>
        </w:tc>
        <w:tc>
          <w:tcPr>
            <w:tcW w:w="1584" w:type="dxa"/>
            <w:tcMar/>
          </w:tcPr>
          <w:p w:rsidR="1A9CD34E" w:rsidP="1A9CD34E" w:rsidRDefault="1A9CD34E" w14:paraId="5224E3CB" w14:textId="60797F1B">
            <w:pPr>
              <w:pStyle w:val="ListParagraph"/>
              <w:suppressLineNumbers w:val="0"/>
              <w:bidi w:val="0"/>
              <w:spacing w:before="0" w:beforeAutospacing="off" w:after="0" w:afterAutospacing="off" w:line="240" w:lineRule="auto"/>
              <w:ind w:left="90" w:right="0"/>
              <w:jc w:val="left"/>
            </w:pPr>
            <w:r w:rsidR="1A9CD34E">
              <w:rPr/>
              <w:t>SAT</w:t>
            </w:r>
          </w:p>
          <w:p w:rsidR="1A9CD34E" w:rsidP="1A9CD34E" w:rsidRDefault="1A9CD34E" w14:paraId="7BA906A9" w14:textId="48424F4F">
            <w:pPr>
              <w:pStyle w:val="ListParagraph"/>
              <w:ind w:left="90"/>
            </w:pPr>
          </w:p>
        </w:tc>
        <w:tc>
          <w:tcPr>
            <w:tcW w:w="1584" w:type="dxa"/>
            <w:tcMar/>
          </w:tcPr>
          <w:p w:rsidR="1A9CD34E" w:rsidP="1A9CD34E" w:rsidRDefault="1A9CD34E" w14:paraId="3FE68FD1" w14:textId="60797F1B">
            <w:pPr>
              <w:pStyle w:val="ListParagraph"/>
              <w:suppressLineNumbers w:val="0"/>
              <w:bidi w:val="0"/>
              <w:spacing w:before="0" w:beforeAutospacing="off" w:after="0" w:afterAutospacing="off" w:line="240" w:lineRule="auto"/>
              <w:ind w:left="90" w:right="0"/>
              <w:jc w:val="left"/>
            </w:pPr>
            <w:r w:rsidR="1A9CD34E">
              <w:rPr/>
              <w:t>SAT</w:t>
            </w:r>
          </w:p>
          <w:p w:rsidR="1A9CD34E" w:rsidP="1A9CD34E" w:rsidRDefault="1A9CD34E" w14:paraId="0E5D55E1" w14:textId="55928631">
            <w:pPr>
              <w:pStyle w:val="ListParagraph"/>
              <w:ind w:left="90"/>
            </w:pPr>
          </w:p>
        </w:tc>
      </w:tr>
      <w:tr w:rsidR="7EBE37D9" w:rsidTr="771C55D9" w14:paraId="5E010F31">
        <w:trPr>
          <w:trHeight w:val="300"/>
        </w:trPr>
        <w:tc>
          <w:tcPr>
            <w:tcW w:w="1590" w:type="dxa"/>
            <w:tcMar/>
          </w:tcPr>
          <w:p w:rsidR="7EBE37D9" w:rsidP="7EBE37D9" w:rsidRDefault="7EBE37D9" w14:paraId="561F8E4C" w14:textId="04E41414">
            <w:pPr>
              <w:pStyle w:val="ListParagraph"/>
              <w:ind w:left="90"/>
            </w:pPr>
            <w:r w:rsidR="7EBE37D9">
              <w:rPr/>
              <w:t>Effective Communication</w:t>
            </w:r>
          </w:p>
        </w:tc>
        <w:tc>
          <w:tcPr>
            <w:tcW w:w="1578" w:type="dxa"/>
            <w:tcMar/>
          </w:tcPr>
          <w:p w:rsidR="1A9CD34E" w:rsidP="1A9CD34E" w:rsidRDefault="1A9CD34E" w14:paraId="729D3774" w14:textId="60797F1B">
            <w:pPr>
              <w:pStyle w:val="ListParagraph"/>
              <w:suppressLineNumbers w:val="0"/>
              <w:bidi w:val="0"/>
              <w:spacing w:before="0" w:beforeAutospacing="off" w:after="0" w:afterAutospacing="off" w:line="240" w:lineRule="auto"/>
              <w:ind w:left="90" w:right="0"/>
              <w:jc w:val="left"/>
            </w:pPr>
            <w:r w:rsidR="1A9CD34E">
              <w:rPr/>
              <w:t>SAT</w:t>
            </w:r>
          </w:p>
        </w:tc>
        <w:tc>
          <w:tcPr>
            <w:tcW w:w="1584" w:type="dxa"/>
            <w:tcMar/>
          </w:tcPr>
          <w:p w:rsidR="1A9CD34E" w:rsidP="1A9CD34E" w:rsidRDefault="1A9CD34E" w14:paraId="3275B13C" w14:textId="60797F1B">
            <w:pPr>
              <w:pStyle w:val="ListParagraph"/>
              <w:suppressLineNumbers w:val="0"/>
              <w:bidi w:val="0"/>
              <w:spacing w:before="0" w:beforeAutospacing="off" w:after="0" w:afterAutospacing="off" w:line="240" w:lineRule="auto"/>
              <w:ind w:left="90" w:right="0"/>
              <w:jc w:val="left"/>
            </w:pPr>
            <w:r w:rsidR="1A9CD34E">
              <w:rPr/>
              <w:t>SAT</w:t>
            </w:r>
          </w:p>
          <w:p w:rsidR="1A9CD34E" w:rsidP="1A9CD34E" w:rsidRDefault="1A9CD34E" w14:paraId="714F01CA" w14:textId="5823B8B3">
            <w:pPr>
              <w:pStyle w:val="ListParagraph"/>
              <w:ind w:left="90"/>
            </w:pPr>
          </w:p>
        </w:tc>
        <w:tc>
          <w:tcPr>
            <w:tcW w:w="1584" w:type="dxa"/>
            <w:tcMar/>
          </w:tcPr>
          <w:p w:rsidR="1A9CD34E" w:rsidP="1A9CD34E" w:rsidRDefault="1A9CD34E" w14:paraId="0E2863AB" w14:textId="60797F1B">
            <w:pPr>
              <w:pStyle w:val="ListParagraph"/>
              <w:suppressLineNumbers w:val="0"/>
              <w:bidi w:val="0"/>
              <w:spacing w:before="0" w:beforeAutospacing="off" w:after="0" w:afterAutospacing="off" w:line="240" w:lineRule="auto"/>
              <w:ind w:left="90" w:right="0"/>
              <w:jc w:val="left"/>
            </w:pPr>
            <w:r w:rsidR="1A9CD34E">
              <w:rPr/>
              <w:t>SAT</w:t>
            </w:r>
          </w:p>
          <w:p w:rsidR="1A9CD34E" w:rsidP="1A9CD34E" w:rsidRDefault="1A9CD34E" w14:paraId="49E6B9FD" w14:textId="48424F4F">
            <w:pPr>
              <w:pStyle w:val="ListParagraph"/>
              <w:ind w:left="90"/>
            </w:pPr>
          </w:p>
        </w:tc>
        <w:tc>
          <w:tcPr>
            <w:tcW w:w="1584" w:type="dxa"/>
            <w:tcMar/>
          </w:tcPr>
          <w:p w:rsidR="1A9CD34E" w:rsidP="1A9CD34E" w:rsidRDefault="1A9CD34E" w14:paraId="09C6E535" w14:textId="60797F1B">
            <w:pPr>
              <w:pStyle w:val="ListParagraph"/>
              <w:suppressLineNumbers w:val="0"/>
              <w:bidi w:val="0"/>
              <w:spacing w:before="0" w:beforeAutospacing="off" w:after="0" w:afterAutospacing="off" w:line="240" w:lineRule="auto"/>
              <w:ind w:left="90" w:right="0"/>
              <w:jc w:val="left"/>
            </w:pPr>
            <w:r w:rsidR="1A9CD34E">
              <w:rPr/>
              <w:t>SAT</w:t>
            </w:r>
          </w:p>
          <w:p w:rsidR="1A9CD34E" w:rsidP="1A9CD34E" w:rsidRDefault="1A9CD34E" w14:paraId="7038B65C" w14:textId="55928631">
            <w:pPr>
              <w:pStyle w:val="ListParagraph"/>
              <w:ind w:left="90"/>
            </w:pPr>
          </w:p>
        </w:tc>
      </w:tr>
      <w:tr w:rsidR="7EBE37D9" w:rsidTr="771C55D9" w14:paraId="39C9F047">
        <w:trPr>
          <w:trHeight w:val="300"/>
        </w:trPr>
        <w:tc>
          <w:tcPr>
            <w:tcW w:w="1590" w:type="dxa"/>
            <w:tcMar/>
          </w:tcPr>
          <w:p w:rsidR="7EBE37D9" w:rsidP="7EBE37D9" w:rsidRDefault="7EBE37D9" w14:paraId="2B70C882" w14:textId="10154B9B">
            <w:pPr>
              <w:pStyle w:val="ListParagraph"/>
              <w:ind w:left="90"/>
            </w:pPr>
            <w:r w:rsidR="7EBE37D9">
              <w:rPr/>
              <w:t>Encouraging others</w:t>
            </w:r>
          </w:p>
        </w:tc>
        <w:tc>
          <w:tcPr>
            <w:tcW w:w="1578" w:type="dxa"/>
            <w:tcMar/>
          </w:tcPr>
          <w:p w:rsidR="1A9CD34E" w:rsidP="1A9CD34E" w:rsidRDefault="1A9CD34E" w14:paraId="6E846E62" w14:textId="60797F1B">
            <w:pPr>
              <w:pStyle w:val="ListParagraph"/>
              <w:suppressLineNumbers w:val="0"/>
              <w:bidi w:val="0"/>
              <w:spacing w:before="0" w:beforeAutospacing="off" w:after="0" w:afterAutospacing="off" w:line="240" w:lineRule="auto"/>
              <w:ind w:left="90" w:right="0"/>
              <w:jc w:val="left"/>
            </w:pPr>
            <w:r w:rsidR="1A9CD34E">
              <w:rPr/>
              <w:t>SAT</w:t>
            </w:r>
          </w:p>
        </w:tc>
        <w:tc>
          <w:tcPr>
            <w:tcW w:w="1584" w:type="dxa"/>
            <w:tcMar/>
          </w:tcPr>
          <w:p w:rsidR="1A9CD34E" w:rsidP="1A9CD34E" w:rsidRDefault="1A9CD34E" w14:paraId="5E3C1B87" w14:textId="60797F1B">
            <w:pPr>
              <w:pStyle w:val="ListParagraph"/>
              <w:suppressLineNumbers w:val="0"/>
              <w:bidi w:val="0"/>
              <w:spacing w:before="0" w:beforeAutospacing="off" w:after="0" w:afterAutospacing="off" w:line="240" w:lineRule="auto"/>
              <w:ind w:left="90" w:right="0"/>
              <w:jc w:val="left"/>
            </w:pPr>
            <w:r w:rsidR="1A9CD34E">
              <w:rPr/>
              <w:t>SAT</w:t>
            </w:r>
          </w:p>
          <w:p w:rsidR="1A9CD34E" w:rsidP="1A9CD34E" w:rsidRDefault="1A9CD34E" w14:paraId="50B01D89" w14:textId="5823B8B3">
            <w:pPr>
              <w:pStyle w:val="ListParagraph"/>
              <w:ind w:left="90"/>
            </w:pPr>
          </w:p>
        </w:tc>
        <w:tc>
          <w:tcPr>
            <w:tcW w:w="1584" w:type="dxa"/>
            <w:tcMar/>
          </w:tcPr>
          <w:p w:rsidR="1A9CD34E" w:rsidP="1A9CD34E" w:rsidRDefault="1A9CD34E" w14:paraId="71D8266D" w14:textId="60797F1B">
            <w:pPr>
              <w:pStyle w:val="ListParagraph"/>
              <w:suppressLineNumbers w:val="0"/>
              <w:bidi w:val="0"/>
              <w:spacing w:before="0" w:beforeAutospacing="off" w:after="0" w:afterAutospacing="off" w:line="240" w:lineRule="auto"/>
              <w:ind w:left="90" w:right="0"/>
              <w:jc w:val="left"/>
            </w:pPr>
            <w:r w:rsidR="1A9CD34E">
              <w:rPr/>
              <w:t>SAT</w:t>
            </w:r>
          </w:p>
          <w:p w:rsidR="1A9CD34E" w:rsidP="1A9CD34E" w:rsidRDefault="1A9CD34E" w14:paraId="4701FC5F" w14:textId="48424F4F">
            <w:pPr>
              <w:pStyle w:val="ListParagraph"/>
              <w:ind w:left="90"/>
            </w:pPr>
          </w:p>
        </w:tc>
        <w:tc>
          <w:tcPr>
            <w:tcW w:w="1584" w:type="dxa"/>
            <w:tcMar/>
          </w:tcPr>
          <w:p w:rsidR="1A9CD34E" w:rsidP="1A9CD34E" w:rsidRDefault="1A9CD34E" w14:paraId="1E88448F" w14:textId="60797F1B">
            <w:pPr>
              <w:pStyle w:val="ListParagraph"/>
              <w:suppressLineNumbers w:val="0"/>
              <w:bidi w:val="0"/>
              <w:spacing w:before="0" w:beforeAutospacing="off" w:after="0" w:afterAutospacing="off" w:line="240" w:lineRule="auto"/>
              <w:ind w:left="90" w:right="0"/>
              <w:jc w:val="left"/>
            </w:pPr>
            <w:r w:rsidR="1A9CD34E">
              <w:rPr/>
              <w:t>SAT</w:t>
            </w:r>
          </w:p>
          <w:p w:rsidR="1A9CD34E" w:rsidP="1A9CD34E" w:rsidRDefault="1A9CD34E" w14:paraId="05923388" w14:textId="55928631">
            <w:pPr>
              <w:pStyle w:val="ListParagraph"/>
              <w:ind w:left="90"/>
            </w:pPr>
          </w:p>
        </w:tc>
      </w:tr>
      <w:tr w:rsidR="7EBE37D9" w:rsidTr="771C55D9" w14:paraId="1DB40098">
        <w:trPr>
          <w:trHeight w:val="300"/>
        </w:trPr>
        <w:tc>
          <w:tcPr>
            <w:tcW w:w="1590" w:type="dxa"/>
            <w:tcMar/>
          </w:tcPr>
          <w:p w:rsidR="7EBE37D9" w:rsidP="7EBE37D9" w:rsidRDefault="7EBE37D9" w14:paraId="12414DFE" w14:textId="133E8DBD">
            <w:pPr>
              <w:pStyle w:val="ListParagraph"/>
              <w:ind w:left="90"/>
            </w:pPr>
            <w:r w:rsidR="7EBE37D9">
              <w:rPr/>
              <w:t>Constructive conflict</w:t>
            </w:r>
          </w:p>
        </w:tc>
        <w:tc>
          <w:tcPr>
            <w:tcW w:w="1578" w:type="dxa"/>
            <w:tcMar/>
          </w:tcPr>
          <w:p w:rsidR="1A9CD34E" w:rsidP="1A9CD34E" w:rsidRDefault="1A9CD34E" w14:paraId="0C2F5875" w14:textId="60797F1B">
            <w:pPr>
              <w:pStyle w:val="ListParagraph"/>
              <w:suppressLineNumbers w:val="0"/>
              <w:bidi w:val="0"/>
              <w:spacing w:before="0" w:beforeAutospacing="off" w:after="0" w:afterAutospacing="off" w:line="240" w:lineRule="auto"/>
              <w:ind w:left="90" w:right="0"/>
              <w:jc w:val="left"/>
            </w:pPr>
            <w:r w:rsidR="1A9CD34E">
              <w:rPr/>
              <w:t>SAT</w:t>
            </w:r>
          </w:p>
        </w:tc>
        <w:tc>
          <w:tcPr>
            <w:tcW w:w="1584" w:type="dxa"/>
            <w:tcMar/>
          </w:tcPr>
          <w:p w:rsidR="1A9CD34E" w:rsidP="1A9CD34E" w:rsidRDefault="1A9CD34E" w14:paraId="43E41868" w14:textId="60797F1B">
            <w:pPr>
              <w:pStyle w:val="ListParagraph"/>
              <w:suppressLineNumbers w:val="0"/>
              <w:bidi w:val="0"/>
              <w:spacing w:before="0" w:beforeAutospacing="off" w:after="0" w:afterAutospacing="off" w:line="240" w:lineRule="auto"/>
              <w:ind w:left="90" w:right="0"/>
              <w:jc w:val="left"/>
            </w:pPr>
            <w:r w:rsidR="1A9CD34E">
              <w:rPr/>
              <w:t>SAT</w:t>
            </w:r>
          </w:p>
          <w:p w:rsidR="1A9CD34E" w:rsidP="1A9CD34E" w:rsidRDefault="1A9CD34E" w14:paraId="6836BE1E" w14:textId="5823B8B3">
            <w:pPr>
              <w:pStyle w:val="ListParagraph"/>
              <w:ind w:left="90"/>
            </w:pPr>
          </w:p>
        </w:tc>
        <w:tc>
          <w:tcPr>
            <w:tcW w:w="1584" w:type="dxa"/>
            <w:tcMar/>
          </w:tcPr>
          <w:p w:rsidR="1A9CD34E" w:rsidP="1A9CD34E" w:rsidRDefault="1A9CD34E" w14:paraId="1A588AD7" w14:textId="60797F1B">
            <w:pPr>
              <w:pStyle w:val="ListParagraph"/>
              <w:suppressLineNumbers w:val="0"/>
              <w:bidi w:val="0"/>
              <w:spacing w:before="0" w:beforeAutospacing="off" w:after="0" w:afterAutospacing="off" w:line="240" w:lineRule="auto"/>
              <w:ind w:left="90" w:right="0"/>
              <w:jc w:val="left"/>
            </w:pPr>
            <w:r w:rsidR="1A9CD34E">
              <w:rPr/>
              <w:t>SAT</w:t>
            </w:r>
          </w:p>
          <w:p w:rsidR="1A9CD34E" w:rsidP="1A9CD34E" w:rsidRDefault="1A9CD34E" w14:paraId="6A452674" w14:textId="48424F4F">
            <w:pPr>
              <w:pStyle w:val="ListParagraph"/>
              <w:ind w:left="90"/>
            </w:pPr>
          </w:p>
        </w:tc>
        <w:tc>
          <w:tcPr>
            <w:tcW w:w="1584" w:type="dxa"/>
            <w:tcMar/>
          </w:tcPr>
          <w:p w:rsidR="1A9CD34E" w:rsidP="1A9CD34E" w:rsidRDefault="1A9CD34E" w14:paraId="04BAE4AA" w14:textId="60797F1B">
            <w:pPr>
              <w:pStyle w:val="ListParagraph"/>
              <w:suppressLineNumbers w:val="0"/>
              <w:bidi w:val="0"/>
              <w:spacing w:before="0" w:beforeAutospacing="off" w:after="0" w:afterAutospacing="off" w:line="240" w:lineRule="auto"/>
              <w:ind w:left="90" w:right="0"/>
              <w:jc w:val="left"/>
            </w:pPr>
            <w:r w:rsidR="1A9CD34E">
              <w:rPr/>
              <w:t>SAT</w:t>
            </w:r>
          </w:p>
          <w:p w:rsidR="1A9CD34E" w:rsidP="1A9CD34E" w:rsidRDefault="1A9CD34E" w14:paraId="3B7CE182" w14:textId="55928631">
            <w:pPr>
              <w:pStyle w:val="ListParagraph"/>
              <w:ind w:left="90"/>
            </w:pPr>
          </w:p>
        </w:tc>
      </w:tr>
    </w:tbl>
    <w:p w:rsidR="79433748" w:rsidP="7EBE37D9" w:rsidRDefault="79433748" w14:paraId="6BEA4701" w14:textId="7F5B6DF0">
      <w:pPr>
        <w:pStyle w:val="ListParagraph"/>
        <w:suppressLineNumbers w:val="0"/>
        <w:bidi w:val="0"/>
        <w:spacing w:before="0" w:beforeAutospacing="off" w:after="0" w:afterAutospacing="off" w:line="480" w:lineRule="auto"/>
        <w:ind w:left="1440" w:right="0"/>
        <w:jc w:val="left"/>
      </w:pPr>
    </w:p>
    <w:tbl>
      <w:tblPr>
        <w:tblStyle w:val="TableGrid"/>
        <w:tblW w:w="0" w:type="auto"/>
        <w:tblInd w:w="1440" w:type="dxa"/>
        <w:tblLook w:val="06A0" w:firstRow="1" w:lastRow="0" w:firstColumn="1" w:lastColumn="0" w:noHBand="1" w:noVBand="1"/>
      </w:tblPr>
      <w:tblGrid>
        <w:gridCol w:w="3960"/>
        <w:gridCol w:w="3960"/>
      </w:tblGrid>
      <w:tr w:rsidR="7EBE37D9" w:rsidTr="771C55D9" w14:paraId="7647CB1A">
        <w:trPr>
          <w:trHeight w:val="300"/>
        </w:trPr>
        <w:tc>
          <w:tcPr>
            <w:tcW w:w="3960" w:type="dxa"/>
            <w:tcMar/>
          </w:tcPr>
          <w:p w:rsidR="7EBE37D9" w:rsidP="7EBE37D9" w:rsidRDefault="7EBE37D9" w14:paraId="363680E1" w14:textId="238E0CFB">
            <w:pPr>
              <w:pStyle w:val="Normal"/>
            </w:pPr>
            <w:r w:rsidR="7EBE37D9">
              <w:rPr/>
              <w:t>When/Duration</w:t>
            </w:r>
          </w:p>
        </w:tc>
        <w:tc>
          <w:tcPr>
            <w:tcW w:w="3960" w:type="dxa"/>
            <w:tcMar/>
          </w:tcPr>
          <w:p w:rsidR="05A24C8B" w:rsidP="7EBE37D9" w:rsidRDefault="05A24C8B" w14:paraId="1C827094" w14:textId="6C832988">
            <w:pPr>
              <w:pStyle w:val="Normal"/>
            </w:pPr>
            <w:r w:rsidR="17542263">
              <w:rPr/>
              <w:t>10/20/2026</w:t>
            </w:r>
            <w:r w:rsidR="50F11B85">
              <w:rPr/>
              <w:t xml:space="preserve"> [</w:t>
            </w:r>
            <w:r w:rsidR="7F955D4C">
              <w:rPr/>
              <w:t>7:50PM – 8:15PM</w:t>
            </w:r>
            <w:r w:rsidR="50F11B85">
              <w:rPr/>
              <w:t>]</w:t>
            </w:r>
          </w:p>
        </w:tc>
      </w:tr>
      <w:tr w:rsidR="7EBE37D9" w:rsidTr="771C55D9" w14:paraId="18CF0070">
        <w:trPr>
          <w:trHeight w:val="300"/>
        </w:trPr>
        <w:tc>
          <w:tcPr>
            <w:tcW w:w="3960" w:type="dxa"/>
            <w:tcMar/>
          </w:tcPr>
          <w:p w:rsidR="7EBE37D9" w:rsidP="7EBE37D9" w:rsidRDefault="7EBE37D9" w14:paraId="00B1942A" w14:textId="0196002A">
            <w:pPr>
              <w:pStyle w:val="Normal"/>
            </w:pPr>
            <w:r w:rsidR="7EBE37D9">
              <w:rPr/>
              <w:t>Where</w:t>
            </w:r>
          </w:p>
        </w:tc>
        <w:tc>
          <w:tcPr>
            <w:tcW w:w="3960" w:type="dxa"/>
            <w:tcMar/>
          </w:tcPr>
          <w:p w:rsidR="7EBE37D9" w:rsidP="7EBE37D9" w:rsidRDefault="7EBE37D9" w14:paraId="15DCE0B2" w14:textId="7C690DB6">
            <w:pPr>
              <w:pStyle w:val="Normal"/>
              <w:ind w:firstLine="0"/>
            </w:pPr>
            <w:r w:rsidR="7EBE37D9">
              <w:rPr/>
              <w:t>Computer Lab</w:t>
            </w:r>
          </w:p>
        </w:tc>
      </w:tr>
      <w:tr w:rsidR="7EBE37D9" w:rsidTr="771C55D9" w14:paraId="17A2CC41">
        <w:trPr>
          <w:trHeight w:val="300"/>
        </w:trPr>
        <w:tc>
          <w:tcPr>
            <w:tcW w:w="3960" w:type="dxa"/>
            <w:tcMar/>
          </w:tcPr>
          <w:p w:rsidR="7EBE37D9" w:rsidP="7EBE37D9" w:rsidRDefault="7EBE37D9" w14:paraId="4C518BE6" w14:textId="00C14FC0">
            <w:pPr>
              <w:pStyle w:val="Normal"/>
            </w:pPr>
            <w:r w:rsidR="7EBE37D9">
              <w:rPr/>
              <w:t>Who</w:t>
            </w:r>
          </w:p>
        </w:tc>
        <w:tc>
          <w:tcPr>
            <w:tcW w:w="3960" w:type="dxa"/>
            <w:tcMar/>
          </w:tcPr>
          <w:p w:rsidR="7EBE37D9" w:rsidP="7EBE37D9" w:rsidRDefault="7EBE37D9" w14:paraId="0CABAAF3" w14:textId="2ED4FDF0">
            <w:pPr>
              <w:pStyle w:val="Normal"/>
              <w:ind w:firstLine="0"/>
            </w:pPr>
            <w:r w:rsidR="7EBE37D9">
              <w:rPr/>
              <w:t>Dominic, Maximus, Nathan, Momar</w:t>
            </w:r>
          </w:p>
        </w:tc>
      </w:tr>
      <w:tr w:rsidR="7EBE37D9" w:rsidTr="771C55D9" w14:paraId="31411DEC">
        <w:trPr>
          <w:trHeight w:val="300"/>
        </w:trPr>
        <w:tc>
          <w:tcPr>
            <w:tcW w:w="3960" w:type="dxa"/>
            <w:tcMar/>
          </w:tcPr>
          <w:p w:rsidR="7EBE37D9" w:rsidP="7EBE37D9" w:rsidRDefault="7EBE37D9" w14:paraId="36AA8BA2" w14:textId="77DAF465">
            <w:pPr>
              <w:pStyle w:val="Normal"/>
            </w:pPr>
            <w:r w:rsidR="7EBE37D9">
              <w:rPr/>
              <w:t>What was completed</w:t>
            </w:r>
          </w:p>
        </w:tc>
        <w:tc>
          <w:tcPr>
            <w:tcW w:w="3960" w:type="dxa"/>
            <w:tcMar/>
          </w:tcPr>
          <w:p w:rsidR="7EBE37D9" w:rsidP="1A9CD34E" w:rsidRDefault="7EBE37D9" w14:paraId="11F583CA" w14:textId="11C0FE0D">
            <w:pPr>
              <w:pStyle w:val="Normal"/>
              <w:ind w:firstLine="0"/>
            </w:pPr>
            <w:r w:rsidR="018A247B">
              <w:rPr/>
              <w:t>Create</w:t>
            </w:r>
            <w:r w:rsidR="391BE0D6">
              <w:rPr/>
              <w:t>d</w:t>
            </w:r>
            <w:r w:rsidR="018A247B">
              <w:rPr/>
              <w:t xml:space="preserve"> wireframe for each webpage</w:t>
            </w:r>
          </w:p>
        </w:tc>
      </w:tr>
      <w:tr w:rsidR="7EBE37D9" w:rsidTr="771C55D9" w14:paraId="2E42579E">
        <w:trPr>
          <w:trHeight w:val="300"/>
        </w:trPr>
        <w:tc>
          <w:tcPr>
            <w:tcW w:w="3960" w:type="dxa"/>
            <w:tcMar/>
          </w:tcPr>
          <w:p w:rsidR="7EBE37D9" w:rsidP="7EBE37D9" w:rsidRDefault="7EBE37D9" w14:paraId="24B21CD7" w14:textId="61D08D9E">
            <w:pPr>
              <w:pStyle w:val="Normal"/>
              <w:suppressLineNumbers w:val="0"/>
              <w:bidi w:val="0"/>
              <w:spacing w:before="0" w:beforeAutospacing="off" w:after="0" w:afterAutospacing="off" w:line="240" w:lineRule="auto"/>
              <w:ind w:left="0" w:right="0" w:firstLine="720"/>
              <w:jc w:val="left"/>
            </w:pPr>
            <w:r w:rsidR="7EBE37D9">
              <w:rPr/>
              <w:t xml:space="preserve">What </w:t>
            </w:r>
            <w:r w:rsidR="7EBE37D9">
              <w:rPr/>
              <w:t>are</w:t>
            </w:r>
            <w:r w:rsidR="7EBE37D9">
              <w:rPr/>
              <w:t xml:space="preserve"> next tasks</w:t>
            </w:r>
          </w:p>
        </w:tc>
        <w:tc>
          <w:tcPr>
            <w:tcW w:w="3960" w:type="dxa"/>
            <w:tcMar/>
          </w:tcPr>
          <w:p w:rsidR="051771EA" w:rsidP="1A9CD34E" w:rsidRDefault="051771EA" w14:paraId="17D5BE76" w14:textId="123BE0C5">
            <w:pPr>
              <w:pStyle w:val="Normal"/>
              <w:suppressLineNumbers w:val="0"/>
              <w:bidi w:val="0"/>
              <w:spacing w:before="0" w:beforeAutospacing="off" w:after="0" w:afterAutospacing="off" w:line="240" w:lineRule="auto"/>
              <w:ind w:left="0" w:right="90" w:firstLine="0"/>
              <w:jc w:val="left"/>
            </w:pPr>
            <w:r w:rsidR="38024F89">
              <w:rPr/>
              <w:t>Review</w:t>
            </w:r>
            <w:r w:rsidR="571B9296">
              <w:rPr/>
              <w:t xml:space="preserve"> project proposal f</w:t>
            </w:r>
            <w:r w:rsidR="47BBFDF8">
              <w:rPr/>
              <w:t xml:space="preserve">or </w:t>
            </w:r>
            <w:r w:rsidR="38024F89">
              <w:rPr/>
              <w:t>submi</w:t>
            </w:r>
            <w:r w:rsidR="76CD1AD0">
              <w:rPr/>
              <w:t>ssion</w:t>
            </w:r>
            <w:r w:rsidR="38024F89">
              <w:rPr/>
              <w:t xml:space="preserve"> on 10/22/2026 by 6:30pm</w:t>
            </w:r>
            <w:r w:rsidR="5A61854D">
              <w:rPr/>
              <w:t xml:space="preserve">, </w:t>
            </w:r>
            <w:r w:rsidR="770C3345">
              <w:rPr/>
              <w:t>create repository</w:t>
            </w:r>
          </w:p>
        </w:tc>
      </w:tr>
      <w:tr w:rsidR="7EBE37D9" w:rsidTr="771C55D9" w14:paraId="1AA7712C">
        <w:trPr>
          <w:trHeight w:val="300"/>
        </w:trPr>
        <w:tc>
          <w:tcPr>
            <w:tcW w:w="3960" w:type="dxa"/>
            <w:tcMar/>
          </w:tcPr>
          <w:p w:rsidR="7EBE37D9" w:rsidP="7EBE37D9" w:rsidRDefault="7EBE37D9" w14:paraId="3BC51F3A" w14:textId="48A71918">
            <w:pPr>
              <w:pStyle w:val="Normal"/>
            </w:pPr>
            <w:r w:rsidR="7EBE37D9">
              <w:rPr/>
              <w:t>Issues/Roadblocks</w:t>
            </w:r>
          </w:p>
        </w:tc>
        <w:tc>
          <w:tcPr>
            <w:tcW w:w="3960" w:type="dxa"/>
            <w:tcMar/>
          </w:tcPr>
          <w:p w:rsidR="7EBE37D9" w:rsidP="1A9CD34E" w:rsidRDefault="7EBE37D9" w14:paraId="2A68C9BB" w14:textId="2ECBFD55">
            <w:pPr>
              <w:pStyle w:val="Normal"/>
              <w:ind w:firstLine="0"/>
            </w:pPr>
            <w:r w:rsidR="30168567">
              <w:rPr/>
              <w:t>NONE</w:t>
            </w:r>
          </w:p>
        </w:tc>
      </w:tr>
    </w:tbl>
    <w:tbl>
      <w:tblPr>
        <w:tblStyle w:val="TableGrid"/>
        <w:tblW w:w="0" w:type="auto"/>
        <w:tblInd w:w="1440" w:type="dxa"/>
        <w:tblLook w:val="06A0" w:firstRow="1" w:lastRow="0" w:firstColumn="1" w:lastColumn="0" w:noHBand="1" w:noVBand="1"/>
      </w:tblPr>
      <w:tblGrid>
        <w:gridCol w:w="1590"/>
        <w:gridCol w:w="1578"/>
        <w:gridCol w:w="1584"/>
        <w:gridCol w:w="1584"/>
        <w:gridCol w:w="1584"/>
      </w:tblGrid>
      <w:tr w:rsidR="7EBE37D9" w:rsidTr="1A9CD34E" w14:paraId="6A5B2819">
        <w:trPr>
          <w:trHeight w:val="300"/>
        </w:trPr>
        <w:tc>
          <w:tcPr>
            <w:tcW w:w="1590" w:type="dxa"/>
            <w:shd w:val="clear" w:color="auto" w:fill="B2B2B2" w:themeFill="accent4" w:themeFillTint="99"/>
            <w:tcMar/>
          </w:tcPr>
          <w:p w:rsidR="7EBE37D9" w:rsidP="7EBE37D9" w:rsidRDefault="7EBE37D9" w14:paraId="2D3DB8E4" w14:textId="52AB37F8">
            <w:pPr>
              <w:pStyle w:val="ListParagraph"/>
              <w:suppressLineNumbers w:val="0"/>
              <w:bidi w:val="0"/>
              <w:spacing w:before="0" w:beforeAutospacing="off" w:after="0" w:afterAutospacing="off" w:line="240" w:lineRule="auto"/>
              <w:ind w:left="90" w:right="0"/>
              <w:jc w:val="both"/>
              <w:rPr>
                <w:b w:val="1"/>
                <w:bCs w:val="1"/>
              </w:rPr>
            </w:pPr>
            <w:r w:rsidRPr="7EBE37D9" w:rsidR="7EBE37D9">
              <w:rPr>
                <w:b w:val="1"/>
                <w:bCs w:val="1"/>
              </w:rPr>
              <w:t>Team</w:t>
            </w:r>
          </w:p>
          <w:p w:rsidR="7EBE37D9" w:rsidP="7EBE37D9" w:rsidRDefault="7EBE37D9" w14:paraId="33771274" w14:textId="79A3B03A">
            <w:pPr>
              <w:pStyle w:val="ListParagraph"/>
              <w:suppressLineNumbers w:val="0"/>
              <w:bidi w:val="0"/>
              <w:spacing w:before="0" w:beforeAutospacing="off" w:after="0" w:afterAutospacing="off" w:line="240" w:lineRule="auto"/>
              <w:ind w:left="90" w:right="0"/>
              <w:jc w:val="both"/>
              <w:rPr>
                <w:b w:val="1"/>
                <w:bCs w:val="1"/>
              </w:rPr>
            </w:pPr>
            <w:r w:rsidRPr="7EBE37D9" w:rsidR="7EBE37D9">
              <w:rPr>
                <w:b w:val="1"/>
                <w:bCs w:val="1"/>
              </w:rPr>
              <w:t>Performance</w:t>
            </w:r>
          </w:p>
        </w:tc>
        <w:tc>
          <w:tcPr>
            <w:tcW w:w="1578" w:type="dxa"/>
            <w:shd w:val="clear" w:color="auto" w:fill="B2B2B2" w:themeFill="accent4" w:themeFillTint="99"/>
            <w:tcMar/>
          </w:tcPr>
          <w:p w:rsidR="7EBE37D9" w:rsidP="7EBE37D9" w:rsidRDefault="7EBE37D9" w14:paraId="6E6EA4FC" w14:textId="2EF936CC">
            <w:pPr>
              <w:pStyle w:val="ListParagraph"/>
              <w:ind w:left="90"/>
              <w:rPr>
                <w:b w:val="1"/>
                <w:bCs w:val="1"/>
              </w:rPr>
            </w:pPr>
            <w:r w:rsidRPr="7EBE37D9" w:rsidR="7EBE37D9">
              <w:rPr>
                <w:b w:val="1"/>
                <w:bCs w:val="1"/>
              </w:rPr>
              <w:t>Dominic</w:t>
            </w:r>
          </w:p>
        </w:tc>
        <w:tc>
          <w:tcPr>
            <w:tcW w:w="1584" w:type="dxa"/>
            <w:shd w:val="clear" w:color="auto" w:fill="B2B2B2" w:themeFill="accent4" w:themeFillTint="99"/>
            <w:tcMar/>
          </w:tcPr>
          <w:p w:rsidR="7EBE37D9" w:rsidP="7EBE37D9" w:rsidRDefault="7EBE37D9" w14:paraId="62B873B1" w14:textId="1152118D">
            <w:pPr>
              <w:pStyle w:val="ListParagraph"/>
              <w:ind w:left="90"/>
              <w:rPr>
                <w:b w:val="1"/>
                <w:bCs w:val="1"/>
              </w:rPr>
            </w:pPr>
            <w:r w:rsidRPr="7EBE37D9" w:rsidR="7EBE37D9">
              <w:rPr>
                <w:b w:val="1"/>
                <w:bCs w:val="1"/>
              </w:rPr>
              <w:t>Maximus</w:t>
            </w:r>
          </w:p>
        </w:tc>
        <w:tc>
          <w:tcPr>
            <w:tcW w:w="1584" w:type="dxa"/>
            <w:shd w:val="clear" w:color="auto" w:fill="B2B2B2" w:themeFill="accent4" w:themeFillTint="99"/>
            <w:tcMar/>
          </w:tcPr>
          <w:p w:rsidR="7EBE37D9" w:rsidP="7EBE37D9" w:rsidRDefault="7EBE37D9" w14:paraId="3BB9FC9A" w14:textId="080AA3AC">
            <w:pPr>
              <w:pStyle w:val="ListParagraph"/>
              <w:ind w:left="90"/>
              <w:rPr>
                <w:b w:val="1"/>
                <w:bCs w:val="1"/>
              </w:rPr>
            </w:pPr>
            <w:r w:rsidRPr="7EBE37D9" w:rsidR="7EBE37D9">
              <w:rPr>
                <w:b w:val="1"/>
                <w:bCs w:val="1"/>
              </w:rPr>
              <w:t>Nathan</w:t>
            </w:r>
          </w:p>
        </w:tc>
        <w:tc>
          <w:tcPr>
            <w:tcW w:w="1584" w:type="dxa"/>
            <w:shd w:val="clear" w:color="auto" w:fill="B2B2B2" w:themeFill="accent4" w:themeFillTint="99"/>
            <w:tcMar/>
          </w:tcPr>
          <w:p w:rsidR="7EBE37D9" w:rsidP="7EBE37D9" w:rsidRDefault="7EBE37D9" w14:paraId="43A64560" w14:textId="1F3891C6">
            <w:pPr>
              <w:pStyle w:val="ListParagraph"/>
              <w:ind w:left="90"/>
              <w:rPr>
                <w:b w:val="1"/>
                <w:bCs w:val="1"/>
              </w:rPr>
            </w:pPr>
            <w:r w:rsidRPr="7EBE37D9" w:rsidR="7EBE37D9">
              <w:rPr>
                <w:b w:val="1"/>
                <w:bCs w:val="1"/>
              </w:rPr>
              <w:t>Momar</w:t>
            </w:r>
          </w:p>
        </w:tc>
      </w:tr>
      <w:tr w:rsidR="7EBE37D9" w:rsidTr="1A9CD34E" w14:paraId="2B0949C2">
        <w:trPr>
          <w:trHeight w:val="300"/>
        </w:trPr>
        <w:tc>
          <w:tcPr>
            <w:tcW w:w="1590" w:type="dxa"/>
            <w:tcMar/>
          </w:tcPr>
          <w:p w:rsidR="7EBE37D9" w:rsidP="7EBE37D9" w:rsidRDefault="7EBE37D9" w14:paraId="2129717D" w14:textId="0F213286">
            <w:pPr>
              <w:pStyle w:val="ListParagraph"/>
              <w:ind w:left="90"/>
            </w:pPr>
            <w:r w:rsidR="7EBE37D9">
              <w:rPr/>
              <w:t>Contribution to the agenda</w:t>
            </w:r>
          </w:p>
        </w:tc>
        <w:tc>
          <w:tcPr>
            <w:tcW w:w="1578" w:type="dxa"/>
            <w:tcMar/>
          </w:tcPr>
          <w:p w:rsidR="1A9CD34E" w:rsidP="1A9CD34E" w:rsidRDefault="1A9CD34E" w14:paraId="67F74648" w14:textId="60797F1B">
            <w:pPr>
              <w:pStyle w:val="ListParagraph"/>
              <w:suppressLineNumbers w:val="0"/>
              <w:bidi w:val="0"/>
              <w:spacing w:before="0" w:beforeAutospacing="off" w:after="0" w:afterAutospacing="off" w:line="240" w:lineRule="auto"/>
              <w:ind w:left="90" w:right="0"/>
              <w:jc w:val="left"/>
            </w:pPr>
            <w:r w:rsidR="1A9CD34E">
              <w:rPr/>
              <w:t>SAT</w:t>
            </w:r>
          </w:p>
        </w:tc>
        <w:tc>
          <w:tcPr>
            <w:tcW w:w="1584" w:type="dxa"/>
            <w:tcMar/>
          </w:tcPr>
          <w:p w:rsidR="1A9CD34E" w:rsidP="1A9CD34E" w:rsidRDefault="1A9CD34E" w14:paraId="744217A7" w14:textId="60797F1B">
            <w:pPr>
              <w:pStyle w:val="ListParagraph"/>
              <w:suppressLineNumbers w:val="0"/>
              <w:bidi w:val="0"/>
              <w:spacing w:before="0" w:beforeAutospacing="off" w:after="0" w:afterAutospacing="off" w:line="240" w:lineRule="auto"/>
              <w:ind w:left="90" w:right="0"/>
              <w:jc w:val="left"/>
            </w:pPr>
            <w:r w:rsidR="1A9CD34E">
              <w:rPr/>
              <w:t>SAT</w:t>
            </w:r>
          </w:p>
          <w:p w:rsidR="1A9CD34E" w:rsidP="1A9CD34E" w:rsidRDefault="1A9CD34E" w14:paraId="6500B515" w14:textId="5823B8B3">
            <w:pPr>
              <w:pStyle w:val="ListParagraph"/>
              <w:ind w:left="90"/>
            </w:pPr>
          </w:p>
        </w:tc>
        <w:tc>
          <w:tcPr>
            <w:tcW w:w="1584" w:type="dxa"/>
            <w:tcMar/>
          </w:tcPr>
          <w:p w:rsidR="1A9CD34E" w:rsidP="1A9CD34E" w:rsidRDefault="1A9CD34E" w14:paraId="62B95FF5" w14:textId="60797F1B">
            <w:pPr>
              <w:pStyle w:val="ListParagraph"/>
              <w:suppressLineNumbers w:val="0"/>
              <w:bidi w:val="0"/>
              <w:spacing w:before="0" w:beforeAutospacing="off" w:after="0" w:afterAutospacing="off" w:line="240" w:lineRule="auto"/>
              <w:ind w:left="90" w:right="0"/>
              <w:jc w:val="left"/>
            </w:pPr>
            <w:r w:rsidR="1A9CD34E">
              <w:rPr/>
              <w:t>SAT</w:t>
            </w:r>
          </w:p>
          <w:p w:rsidR="1A9CD34E" w:rsidP="1A9CD34E" w:rsidRDefault="1A9CD34E" w14:paraId="24A47369" w14:textId="48424F4F">
            <w:pPr>
              <w:pStyle w:val="ListParagraph"/>
              <w:ind w:left="90"/>
            </w:pPr>
          </w:p>
        </w:tc>
        <w:tc>
          <w:tcPr>
            <w:tcW w:w="1584" w:type="dxa"/>
            <w:tcMar/>
          </w:tcPr>
          <w:p w:rsidR="1A9CD34E" w:rsidP="1A9CD34E" w:rsidRDefault="1A9CD34E" w14:paraId="56BF14A2" w14:textId="60797F1B">
            <w:pPr>
              <w:pStyle w:val="ListParagraph"/>
              <w:suppressLineNumbers w:val="0"/>
              <w:bidi w:val="0"/>
              <w:spacing w:before="0" w:beforeAutospacing="off" w:after="0" w:afterAutospacing="off" w:line="240" w:lineRule="auto"/>
              <w:ind w:left="90" w:right="0"/>
              <w:jc w:val="left"/>
            </w:pPr>
            <w:r w:rsidR="1A9CD34E">
              <w:rPr/>
              <w:t>SAT</w:t>
            </w:r>
          </w:p>
          <w:p w:rsidR="1A9CD34E" w:rsidP="1A9CD34E" w:rsidRDefault="1A9CD34E" w14:paraId="217672FB" w14:textId="55928631">
            <w:pPr>
              <w:pStyle w:val="ListParagraph"/>
              <w:ind w:left="90"/>
            </w:pPr>
          </w:p>
        </w:tc>
      </w:tr>
      <w:tr w:rsidR="7EBE37D9" w:rsidTr="1A9CD34E" w14:paraId="19D96877">
        <w:trPr>
          <w:trHeight w:val="300"/>
        </w:trPr>
        <w:tc>
          <w:tcPr>
            <w:tcW w:w="1590" w:type="dxa"/>
            <w:tcMar/>
          </w:tcPr>
          <w:p w:rsidR="7EBE37D9" w:rsidP="7EBE37D9" w:rsidRDefault="7EBE37D9" w14:paraId="0828638F" w14:textId="1D2EFA44">
            <w:pPr>
              <w:pStyle w:val="ListParagraph"/>
              <w:ind w:left="90"/>
            </w:pPr>
            <w:r w:rsidR="7EBE37D9">
              <w:rPr/>
              <w:t>Attendance</w:t>
            </w:r>
          </w:p>
        </w:tc>
        <w:tc>
          <w:tcPr>
            <w:tcW w:w="1578" w:type="dxa"/>
            <w:tcMar/>
          </w:tcPr>
          <w:p w:rsidR="1A9CD34E" w:rsidP="1A9CD34E" w:rsidRDefault="1A9CD34E" w14:paraId="4B7C2EF5" w14:textId="405DCFD4">
            <w:pPr>
              <w:pStyle w:val="ListParagraph"/>
              <w:suppressLineNumbers w:val="0"/>
              <w:bidi w:val="0"/>
              <w:spacing w:before="0" w:beforeAutospacing="off" w:after="0" w:afterAutospacing="off" w:line="240" w:lineRule="auto"/>
              <w:ind w:left="90" w:right="0"/>
              <w:jc w:val="left"/>
            </w:pPr>
            <w:r w:rsidR="1A9CD34E">
              <w:rPr/>
              <w:t>PRESENT</w:t>
            </w:r>
          </w:p>
        </w:tc>
        <w:tc>
          <w:tcPr>
            <w:tcW w:w="1584" w:type="dxa"/>
            <w:tcMar/>
          </w:tcPr>
          <w:p w:rsidR="1A9CD34E" w:rsidP="1A9CD34E" w:rsidRDefault="1A9CD34E" w14:paraId="7BF8F364" w14:textId="4C0234AE">
            <w:pPr>
              <w:pStyle w:val="ListParagraph"/>
              <w:suppressLineNumbers w:val="0"/>
              <w:bidi w:val="0"/>
              <w:spacing w:before="0" w:beforeAutospacing="off" w:after="0" w:afterAutospacing="off" w:line="240" w:lineRule="auto"/>
              <w:ind w:left="90" w:right="0"/>
              <w:jc w:val="left"/>
            </w:pPr>
            <w:r w:rsidR="1A9CD34E">
              <w:rPr/>
              <w:t>PRESENT</w:t>
            </w:r>
          </w:p>
        </w:tc>
        <w:tc>
          <w:tcPr>
            <w:tcW w:w="1584" w:type="dxa"/>
            <w:tcMar/>
          </w:tcPr>
          <w:p w:rsidR="1A9CD34E" w:rsidP="1A9CD34E" w:rsidRDefault="1A9CD34E" w14:paraId="350A4215" w14:textId="74A25ABF">
            <w:pPr>
              <w:pStyle w:val="ListParagraph"/>
              <w:suppressLineNumbers w:val="0"/>
              <w:bidi w:val="0"/>
              <w:spacing w:before="0" w:beforeAutospacing="off" w:after="0" w:afterAutospacing="off" w:line="240" w:lineRule="auto"/>
              <w:ind w:left="90" w:right="0"/>
              <w:jc w:val="left"/>
            </w:pPr>
            <w:r w:rsidR="1A9CD34E">
              <w:rPr/>
              <w:t>PRESENT</w:t>
            </w:r>
          </w:p>
        </w:tc>
        <w:tc>
          <w:tcPr>
            <w:tcW w:w="1584" w:type="dxa"/>
            <w:tcMar/>
          </w:tcPr>
          <w:p w:rsidR="1A9CD34E" w:rsidP="1A9CD34E" w:rsidRDefault="1A9CD34E" w14:paraId="182AF38F" w14:textId="7862F5F5">
            <w:pPr>
              <w:pStyle w:val="ListParagraph"/>
              <w:suppressLineNumbers w:val="0"/>
              <w:bidi w:val="0"/>
              <w:spacing w:before="0" w:beforeAutospacing="off" w:after="0" w:afterAutospacing="off" w:line="240" w:lineRule="auto"/>
              <w:ind w:left="90" w:right="0"/>
              <w:jc w:val="left"/>
            </w:pPr>
            <w:r w:rsidR="1A9CD34E">
              <w:rPr/>
              <w:t>PRESENT</w:t>
            </w:r>
          </w:p>
        </w:tc>
      </w:tr>
      <w:tr w:rsidR="7EBE37D9" w:rsidTr="1A9CD34E" w14:paraId="306D2194">
        <w:trPr>
          <w:trHeight w:val="300"/>
        </w:trPr>
        <w:tc>
          <w:tcPr>
            <w:tcW w:w="1590" w:type="dxa"/>
            <w:tcMar/>
          </w:tcPr>
          <w:p w:rsidR="7EBE37D9" w:rsidP="7EBE37D9" w:rsidRDefault="7EBE37D9" w14:paraId="79767750" w14:textId="6C70FEB9">
            <w:pPr>
              <w:pStyle w:val="ListParagraph"/>
              <w:ind w:left="90"/>
            </w:pPr>
            <w:r w:rsidR="7EBE37D9">
              <w:rPr/>
              <w:t>Action Item completed</w:t>
            </w:r>
          </w:p>
        </w:tc>
        <w:tc>
          <w:tcPr>
            <w:tcW w:w="1578" w:type="dxa"/>
            <w:tcMar/>
          </w:tcPr>
          <w:p w:rsidR="1A9CD34E" w:rsidP="1A9CD34E" w:rsidRDefault="1A9CD34E" w14:paraId="126C8D15" w14:textId="14D35885">
            <w:pPr>
              <w:pStyle w:val="ListParagraph"/>
              <w:ind w:left="90"/>
            </w:pPr>
            <w:r w:rsidR="1A9CD34E">
              <w:rPr/>
              <w:t>COMPLETED</w:t>
            </w:r>
          </w:p>
        </w:tc>
        <w:tc>
          <w:tcPr>
            <w:tcW w:w="1584" w:type="dxa"/>
            <w:tcMar/>
          </w:tcPr>
          <w:p w:rsidR="1A9CD34E" w:rsidP="1A9CD34E" w:rsidRDefault="1A9CD34E" w14:paraId="33B0BDA2" w14:textId="14D35885">
            <w:pPr>
              <w:pStyle w:val="ListParagraph"/>
              <w:ind w:left="90"/>
            </w:pPr>
            <w:r w:rsidR="1A9CD34E">
              <w:rPr/>
              <w:t>COMPLETED</w:t>
            </w:r>
          </w:p>
        </w:tc>
        <w:tc>
          <w:tcPr>
            <w:tcW w:w="1584" w:type="dxa"/>
            <w:tcMar/>
          </w:tcPr>
          <w:p w:rsidR="1A9CD34E" w:rsidP="1A9CD34E" w:rsidRDefault="1A9CD34E" w14:paraId="787A8DFE" w14:textId="14D35885">
            <w:pPr>
              <w:pStyle w:val="ListParagraph"/>
              <w:ind w:left="90"/>
            </w:pPr>
            <w:r w:rsidR="1A9CD34E">
              <w:rPr/>
              <w:t>COMPLETED</w:t>
            </w:r>
          </w:p>
          <w:p w:rsidR="1A9CD34E" w:rsidP="1A9CD34E" w:rsidRDefault="1A9CD34E" w14:paraId="0351FFBA" w14:textId="0A185EBC">
            <w:pPr>
              <w:pStyle w:val="ListParagraph"/>
              <w:ind w:left="90"/>
            </w:pPr>
          </w:p>
        </w:tc>
        <w:tc>
          <w:tcPr>
            <w:tcW w:w="1584" w:type="dxa"/>
            <w:tcMar/>
          </w:tcPr>
          <w:p w:rsidR="1A9CD34E" w:rsidP="1A9CD34E" w:rsidRDefault="1A9CD34E" w14:paraId="244D7790" w14:textId="14D35885">
            <w:pPr>
              <w:pStyle w:val="ListParagraph"/>
              <w:ind w:left="90"/>
            </w:pPr>
            <w:r w:rsidR="1A9CD34E">
              <w:rPr/>
              <w:t>COMPLETED</w:t>
            </w:r>
          </w:p>
          <w:p w:rsidR="1A9CD34E" w:rsidP="1A9CD34E" w:rsidRDefault="1A9CD34E" w14:paraId="0ADD9AE0" w14:textId="13BECEC5">
            <w:pPr>
              <w:pStyle w:val="ListParagraph"/>
              <w:ind w:left="90"/>
            </w:pPr>
          </w:p>
        </w:tc>
      </w:tr>
      <w:tr w:rsidR="7EBE37D9" w:rsidTr="1A9CD34E" w14:paraId="171AE87F">
        <w:trPr>
          <w:trHeight w:val="300"/>
        </w:trPr>
        <w:tc>
          <w:tcPr>
            <w:tcW w:w="1590" w:type="dxa"/>
            <w:tcMar/>
          </w:tcPr>
          <w:p w:rsidR="7EBE37D9" w:rsidP="7EBE37D9" w:rsidRDefault="7EBE37D9" w14:paraId="253636F9" w14:textId="2F77AD49">
            <w:pPr>
              <w:pStyle w:val="ListParagraph"/>
              <w:ind w:left="90"/>
            </w:pPr>
            <w:r w:rsidR="7EBE37D9">
              <w:rPr/>
              <w:t>Input</w:t>
            </w:r>
            <w:r w:rsidR="7EBE37D9">
              <w:rPr/>
              <w:t xml:space="preserve"> Quality</w:t>
            </w:r>
          </w:p>
        </w:tc>
        <w:tc>
          <w:tcPr>
            <w:tcW w:w="1578" w:type="dxa"/>
            <w:tcMar/>
          </w:tcPr>
          <w:p w:rsidR="1A9CD34E" w:rsidP="1A9CD34E" w:rsidRDefault="1A9CD34E" w14:paraId="6C786ADC" w14:textId="60797F1B">
            <w:pPr>
              <w:pStyle w:val="ListParagraph"/>
              <w:suppressLineNumbers w:val="0"/>
              <w:bidi w:val="0"/>
              <w:spacing w:before="0" w:beforeAutospacing="off" w:after="0" w:afterAutospacing="off" w:line="240" w:lineRule="auto"/>
              <w:ind w:left="90" w:right="0"/>
              <w:jc w:val="left"/>
            </w:pPr>
            <w:r w:rsidR="1A9CD34E">
              <w:rPr/>
              <w:t>SAT</w:t>
            </w:r>
          </w:p>
        </w:tc>
        <w:tc>
          <w:tcPr>
            <w:tcW w:w="1584" w:type="dxa"/>
            <w:tcMar/>
          </w:tcPr>
          <w:p w:rsidR="1A9CD34E" w:rsidP="1A9CD34E" w:rsidRDefault="1A9CD34E" w14:paraId="3BF2F896" w14:textId="60797F1B">
            <w:pPr>
              <w:pStyle w:val="ListParagraph"/>
              <w:suppressLineNumbers w:val="0"/>
              <w:bidi w:val="0"/>
              <w:spacing w:before="0" w:beforeAutospacing="off" w:after="0" w:afterAutospacing="off" w:line="240" w:lineRule="auto"/>
              <w:ind w:left="90" w:right="0"/>
              <w:jc w:val="left"/>
            </w:pPr>
            <w:r w:rsidR="1A9CD34E">
              <w:rPr/>
              <w:t>SAT</w:t>
            </w:r>
          </w:p>
          <w:p w:rsidR="1A9CD34E" w:rsidP="1A9CD34E" w:rsidRDefault="1A9CD34E" w14:paraId="1B0BCF0D" w14:textId="5823B8B3">
            <w:pPr>
              <w:pStyle w:val="ListParagraph"/>
              <w:ind w:left="90"/>
            </w:pPr>
          </w:p>
        </w:tc>
        <w:tc>
          <w:tcPr>
            <w:tcW w:w="1584" w:type="dxa"/>
            <w:tcMar/>
          </w:tcPr>
          <w:p w:rsidR="1A9CD34E" w:rsidP="1A9CD34E" w:rsidRDefault="1A9CD34E" w14:paraId="7F59A9A9" w14:textId="60797F1B">
            <w:pPr>
              <w:pStyle w:val="ListParagraph"/>
              <w:suppressLineNumbers w:val="0"/>
              <w:bidi w:val="0"/>
              <w:spacing w:before="0" w:beforeAutospacing="off" w:after="0" w:afterAutospacing="off" w:line="240" w:lineRule="auto"/>
              <w:ind w:left="90" w:right="0"/>
              <w:jc w:val="left"/>
            </w:pPr>
            <w:r w:rsidR="1A9CD34E">
              <w:rPr/>
              <w:t>SAT</w:t>
            </w:r>
          </w:p>
          <w:p w:rsidR="1A9CD34E" w:rsidP="1A9CD34E" w:rsidRDefault="1A9CD34E" w14:paraId="7462AE70" w14:textId="48424F4F">
            <w:pPr>
              <w:pStyle w:val="ListParagraph"/>
              <w:ind w:left="90"/>
            </w:pPr>
          </w:p>
        </w:tc>
        <w:tc>
          <w:tcPr>
            <w:tcW w:w="1584" w:type="dxa"/>
            <w:tcMar/>
          </w:tcPr>
          <w:p w:rsidR="1A9CD34E" w:rsidP="1A9CD34E" w:rsidRDefault="1A9CD34E" w14:paraId="55B88D40" w14:textId="60797F1B">
            <w:pPr>
              <w:pStyle w:val="ListParagraph"/>
              <w:suppressLineNumbers w:val="0"/>
              <w:bidi w:val="0"/>
              <w:spacing w:before="0" w:beforeAutospacing="off" w:after="0" w:afterAutospacing="off" w:line="240" w:lineRule="auto"/>
              <w:ind w:left="90" w:right="0"/>
              <w:jc w:val="left"/>
            </w:pPr>
            <w:r w:rsidR="1A9CD34E">
              <w:rPr/>
              <w:t>SAT</w:t>
            </w:r>
          </w:p>
          <w:p w:rsidR="1A9CD34E" w:rsidP="1A9CD34E" w:rsidRDefault="1A9CD34E" w14:paraId="72B70075" w14:textId="55928631">
            <w:pPr>
              <w:pStyle w:val="ListParagraph"/>
              <w:ind w:left="90"/>
            </w:pPr>
          </w:p>
        </w:tc>
      </w:tr>
      <w:tr w:rsidR="7EBE37D9" w:rsidTr="1A9CD34E" w14:paraId="77ED3E49">
        <w:trPr>
          <w:trHeight w:val="300"/>
        </w:trPr>
        <w:tc>
          <w:tcPr>
            <w:tcW w:w="1590" w:type="dxa"/>
            <w:tcMar/>
          </w:tcPr>
          <w:p w:rsidR="7EBE37D9" w:rsidP="7EBE37D9" w:rsidRDefault="7EBE37D9" w14:paraId="222D2337" w14:textId="2025CDA6">
            <w:pPr>
              <w:pStyle w:val="ListParagraph"/>
              <w:ind w:left="90"/>
            </w:pPr>
            <w:r w:rsidR="7EBE37D9">
              <w:rPr/>
              <w:t>Effective decision-making</w:t>
            </w:r>
          </w:p>
        </w:tc>
        <w:tc>
          <w:tcPr>
            <w:tcW w:w="1578" w:type="dxa"/>
            <w:tcMar/>
          </w:tcPr>
          <w:p w:rsidR="1A9CD34E" w:rsidP="1A9CD34E" w:rsidRDefault="1A9CD34E" w14:paraId="7916A288" w14:textId="60797F1B">
            <w:pPr>
              <w:pStyle w:val="ListParagraph"/>
              <w:suppressLineNumbers w:val="0"/>
              <w:bidi w:val="0"/>
              <w:spacing w:before="0" w:beforeAutospacing="off" w:after="0" w:afterAutospacing="off" w:line="240" w:lineRule="auto"/>
              <w:ind w:left="90" w:right="0"/>
              <w:jc w:val="left"/>
            </w:pPr>
            <w:r w:rsidR="1A9CD34E">
              <w:rPr/>
              <w:t>SAT</w:t>
            </w:r>
          </w:p>
        </w:tc>
        <w:tc>
          <w:tcPr>
            <w:tcW w:w="1584" w:type="dxa"/>
            <w:tcMar/>
          </w:tcPr>
          <w:p w:rsidR="1A9CD34E" w:rsidP="1A9CD34E" w:rsidRDefault="1A9CD34E" w14:paraId="6AB3C4CF" w14:textId="60797F1B">
            <w:pPr>
              <w:pStyle w:val="ListParagraph"/>
              <w:suppressLineNumbers w:val="0"/>
              <w:bidi w:val="0"/>
              <w:spacing w:before="0" w:beforeAutospacing="off" w:after="0" w:afterAutospacing="off" w:line="240" w:lineRule="auto"/>
              <w:ind w:left="90" w:right="0"/>
              <w:jc w:val="left"/>
            </w:pPr>
            <w:r w:rsidR="1A9CD34E">
              <w:rPr/>
              <w:t>SAT</w:t>
            </w:r>
          </w:p>
          <w:p w:rsidR="1A9CD34E" w:rsidP="1A9CD34E" w:rsidRDefault="1A9CD34E" w14:paraId="7B75F7A8" w14:textId="5823B8B3">
            <w:pPr>
              <w:pStyle w:val="ListParagraph"/>
              <w:ind w:left="90"/>
            </w:pPr>
          </w:p>
        </w:tc>
        <w:tc>
          <w:tcPr>
            <w:tcW w:w="1584" w:type="dxa"/>
            <w:tcMar/>
          </w:tcPr>
          <w:p w:rsidR="1A9CD34E" w:rsidP="1A9CD34E" w:rsidRDefault="1A9CD34E" w14:paraId="44454584" w14:textId="60797F1B">
            <w:pPr>
              <w:pStyle w:val="ListParagraph"/>
              <w:suppressLineNumbers w:val="0"/>
              <w:bidi w:val="0"/>
              <w:spacing w:before="0" w:beforeAutospacing="off" w:after="0" w:afterAutospacing="off" w:line="240" w:lineRule="auto"/>
              <w:ind w:left="90" w:right="0"/>
              <w:jc w:val="left"/>
            </w:pPr>
            <w:r w:rsidR="1A9CD34E">
              <w:rPr/>
              <w:t>SAT</w:t>
            </w:r>
          </w:p>
          <w:p w:rsidR="1A9CD34E" w:rsidP="1A9CD34E" w:rsidRDefault="1A9CD34E" w14:paraId="1465DEBD" w14:textId="48424F4F">
            <w:pPr>
              <w:pStyle w:val="ListParagraph"/>
              <w:ind w:left="90"/>
            </w:pPr>
          </w:p>
        </w:tc>
        <w:tc>
          <w:tcPr>
            <w:tcW w:w="1584" w:type="dxa"/>
            <w:tcMar/>
          </w:tcPr>
          <w:p w:rsidR="1A9CD34E" w:rsidP="1A9CD34E" w:rsidRDefault="1A9CD34E" w14:paraId="447A8AFB" w14:textId="60797F1B">
            <w:pPr>
              <w:pStyle w:val="ListParagraph"/>
              <w:suppressLineNumbers w:val="0"/>
              <w:bidi w:val="0"/>
              <w:spacing w:before="0" w:beforeAutospacing="off" w:after="0" w:afterAutospacing="off" w:line="240" w:lineRule="auto"/>
              <w:ind w:left="90" w:right="0"/>
              <w:jc w:val="left"/>
            </w:pPr>
            <w:r w:rsidR="1A9CD34E">
              <w:rPr/>
              <w:t>SAT</w:t>
            </w:r>
          </w:p>
          <w:p w:rsidR="1A9CD34E" w:rsidP="1A9CD34E" w:rsidRDefault="1A9CD34E" w14:paraId="73852499" w14:textId="55928631">
            <w:pPr>
              <w:pStyle w:val="ListParagraph"/>
              <w:ind w:left="90"/>
            </w:pPr>
          </w:p>
        </w:tc>
      </w:tr>
      <w:tr w:rsidR="7EBE37D9" w:rsidTr="1A9CD34E" w14:paraId="3F461438">
        <w:trPr>
          <w:trHeight w:val="300"/>
        </w:trPr>
        <w:tc>
          <w:tcPr>
            <w:tcW w:w="1590" w:type="dxa"/>
            <w:tcMar/>
          </w:tcPr>
          <w:p w:rsidR="7EBE37D9" w:rsidP="7EBE37D9" w:rsidRDefault="7EBE37D9" w14:paraId="5DE1499D" w14:textId="61C50515">
            <w:pPr>
              <w:pStyle w:val="ListParagraph"/>
              <w:ind w:left="90"/>
            </w:pPr>
            <w:r w:rsidR="7EBE37D9">
              <w:rPr/>
              <w:t>Problem-solving skills</w:t>
            </w:r>
          </w:p>
        </w:tc>
        <w:tc>
          <w:tcPr>
            <w:tcW w:w="1578" w:type="dxa"/>
            <w:tcMar/>
          </w:tcPr>
          <w:p w:rsidR="1A9CD34E" w:rsidP="1A9CD34E" w:rsidRDefault="1A9CD34E" w14:paraId="1B38DD4F" w14:textId="60797F1B">
            <w:pPr>
              <w:pStyle w:val="ListParagraph"/>
              <w:suppressLineNumbers w:val="0"/>
              <w:bidi w:val="0"/>
              <w:spacing w:before="0" w:beforeAutospacing="off" w:after="0" w:afterAutospacing="off" w:line="240" w:lineRule="auto"/>
              <w:ind w:left="90" w:right="0"/>
              <w:jc w:val="left"/>
            </w:pPr>
            <w:r w:rsidR="1A9CD34E">
              <w:rPr/>
              <w:t>SAT</w:t>
            </w:r>
          </w:p>
        </w:tc>
        <w:tc>
          <w:tcPr>
            <w:tcW w:w="1584" w:type="dxa"/>
            <w:tcMar/>
          </w:tcPr>
          <w:p w:rsidR="1A9CD34E" w:rsidP="1A9CD34E" w:rsidRDefault="1A9CD34E" w14:paraId="626CA0B4" w14:textId="60797F1B">
            <w:pPr>
              <w:pStyle w:val="ListParagraph"/>
              <w:suppressLineNumbers w:val="0"/>
              <w:bidi w:val="0"/>
              <w:spacing w:before="0" w:beforeAutospacing="off" w:after="0" w:afterAutospacing="off" w:line="240" w:lineRule="auto"/>
              <w:ind w:left="90" w:right="0"/>
              <w:jc w:val="left"/>
            </w:pPr>
            <w:r w:rsidR="1A9CD34E">
              <w:rPr/>
              <w:t>SAT</w:t>
            </w:r>
          </w:p>
          <w:p w:rsidR="1A9CD34E" w:rsidP="1A9CD34E" w:rsidRDefault="1A9CD34E" w14:paraId="7616092F" w14:textId="5823B8B3">
            <w:pPr>
              <w:pStyle w:val="ListParagraph"/>
              <w:ind w:left="90"/>
            </w:pPr>
          </w:p>
        </w:tc>
        <w:tc>
          <w:tcPr>
            <w:tcW w:w="1584" w:type="dxa"/>
            <w:tcMar/>
          </w:tcPr>
          <w:p w:rsidR="1A9CD34E" w:rsidP="1A9CD34E" w:rsidRDefault="1A9CD34E" w14:paraId="2C73DF4A" w14:textId="60797F1B">
            <w:pPr>
              <w:pStyle w:val="ListParagraph"/>
              <w:suppressLineNumbers w:val="0"/>
              <w:bidi w:val="0"/>
              <w:spacing w:before="0" w:beforeAutospacing="off" w:after="0" w:afterAutospacing="off" w:line="240" w:lineRule="auto"/>
              <w:ind w:left="90" w:right="0"/>
              <w:jc w:val="left"/>
            </w:pPr>
            <w:r w:rsidR="1A9CD34E">
              <w:rPr/>
              <w:t>SAT</w:t>
            </w:r>
          </w:p>
          <w:p w:rsidR="1A9CD34E" w:rsidP="1A9CD34E" w:rsidRDefault="1A9CD34E" w14:paraId="77AAA081" w14:textId="48424F4F">
            <w:pPr>
              <w:pStyle w:val="ListParagraph"/>
              <w:ind w:left="90"/>
            </w:pPr>
          </w:p>
        </w:tc>
        <w:tc>
          <w:tcPr>
            <w:tcW w:w="1584" w:type="dxa"/>
            <w:tcMar/>
          </w:tcPr>
          <w:p w:rsidR="1A9CD34E" w:rsidP="1A9CD34E" w:rsidRDefault="1A9CD34E" w14:paraId="5F7F6B8F" w14:textId="60797F1B">
            <w:pPr>
              <w:pStyle w:val="ListParagraph"/>
              <w:suppressLineNumbers w:val="0"/>
              <w:bidi w:val="0"/>
              <w:spacing w:before="0" w:beforeAutospacing="off" w:after="0" w:afterAutospacing="off" w:line="240" w:lineRule="auto"/>
              <w:ind w:left="90" w:right="0"/>
              <w:jc w:val="left"/>
            </w:pPr>
            <w:r w:rsidR="1A9CD34E">
              <w:rPr/>
              <w:t>SAT</w:t>
            </w:r>
          </w:p>
          <w:p w:rsidR="1A9CD34E" w:rsidP="1A9CD34E" w:rsidRDefault="1A9CD34E" w14:paraId="04339AFD" w14:textId="55928631">
            <w:pPr>
              <w:pStyle w:val="ListParagraph"/>
              <w:ind w:left="90"/>
            </w:pPr>
          </w:p>
        </w:tc>
      </w:tr>
      <w:tr w:rsidR="7EBE37D9" w:rsidTr="1A9CD34E" w14:paraId="3F0A3DA8">
        <w:trPr>
          <w:trHeight w:val="300"/>
        </w:trPr>
        <w:tc>
          <w:tcPr>
            <w:tcW w:w="1590" w:type="dxa"/>
            <w:tcMar/>
          </w:tcPr>
          <w:p w:rsidR="7EBE37D9" w:rsidP="7EBE37D9" w:rsidRDefault="7EBE37D9" w14:paraId="6CFDB11C" w14:textId="08065876">
            <w:pPr>
              <w:pStyle w:val="ListParagraph"/>
              <w:ind w:left="90"/>
            </w:pPr>
            <w:r w:rsidR="7EBE37D9">
              <w:rPr/>
              <w:t>Active participation</w:t>
            </w:r>
          </w:p>
        </w:tc>
        <w:tc>
          <w:tcPr>
            <w:tcW w:w="1578" w:type="dxa"/>
            <w:tcMar/>
          </w:tcPr>
          <w:p w:rsidR="1A9CD34E" w:rsidP="1A9CD34E" w:rsidRDefault="1A9CD34E" w14:paraId="406ACDDA" w14:textId="60797F1B">
            <w:pPr>
              <w:pStyle w:val="ListParagraph"/>
              <w:suppressLineNumbers w:val="0"/>
              <w:bidi w:val="0"/>
              <w:spacing w:before="0" w:beforeAutospacing="off" w:after="0" w:afterAutospacing="off" w:line="240" w:lineRule="auto"/>
              <w:ind w:left="90" w:right="0"/>
              <w:jc w:val="left"/>
            </w:pPr>
            <w:r w:rsidR="1A9CD34E">
              <w:rPr/>
              <w:t>SAT</w:t>
            </w:r>
          </w:p>
        </w:tc>
        <w:tc>
          <w:tcPr>
            <w:tcW w:w="1584" w:type="dxa"/>
            <w:tcMar/>
          </w:tcPr>
          <w:p w:rsidR="1A9CD34E" w:rsidP="1A9CD34E" w:rsidRDefault="1A9CD34E" w14:paraId="767D2F35" w14:textId="60797F1B">
            <w:pPr>
              <w:pStyle w:val="ListParagraph"/>
              <w:suppressLineNumbers w:val="0"/>
              <w:bidi w:val="0"/>
              <w:spacing w:before="0" w:beforeAutospacing="off" w:after="0" w:afterAutospacing="off" w:line="240" w:lineRule="auto"/>
              <w:ind w:left="90" w:right="0"/>
              <w:jc w:val="left"/>
            </w:pPr>
            <w:r w:rsidR="1A9CD34E">
              <w:rPr/>
              <w:t>SAT</w:t>
            </w:r>
          </w:p>
          <w:p w:rsidR="1A9CD34E" w:rsidP="1A9CD34E" w:rsidRDefault="1A9CD34E" w14:paraId="55237A16" w14:textId="5823B8B3">
            <w:pPr>
              <w:pStyle w:val="ListParagraph"/>
              <w:ind w:left="90"/>
            </w:pPr>
          </w:p>
        </w:tc>
        <w:tc>
          <w:tcPr>
            <w:tcW w:w="1584" w:type="dxa"/>
            <w:tcMar/>
          </w:tcPr>
          <w:p w:rsidR="1A9CD34E" w:rsidP="1A9CD34E" w:rsidRDefault="1A9CD34E" w14:paraId="792C2A1D" w14:textId="60797F1B">
            <w:pPr>
              <w:pStyle w:val="ListParagraph"/>
              <w:suppressLineNumbers w:val="0"/>
              <w:bidi w:val="0"/>
              <w:spacing w:before="0" w:beforeAutospacing="off" w:after="0" w:afterAutospacing="off" w:line="240" w:lineRule="auto"/>
              <w:ind w:left="90" w:right="0"/>
              <w:jc w:val="left"/>
            </w:pPr>
            <w:r w:rsidR="1A9CD34E">
              <w:rPr/>
              <w:t>SAT</w:t>
            </w:r>
          </w:p>
          <w:p w:rsidR="1A9CD34E" w:rsidP="1A9CD34E" w:rsidRDefault="1A9CD34E" w14:paraId="74930D78" w14:textId="48424F4F">
            <w:pPr>
              <w:pStyle w:val="ListParagraph"/>
              <w:ind w:left="90"/>
            </w:pPr>
          </w:p>
        </w:tc>
        <w:tc>
          <w:tcPr>
            <w:tcW w:w="1584" w:type="dxa"/>
            <w:tcMar/>
          </w:tcPr>
          <w:p w:rsidR="1A9CD34E" w:rsidP="1A9CD34E" w:rsidRDefault="1A9CD34E" w14:paraId="167D1479" w14:textId="60797F1B">
            <w:pPr>
              <w:pStyle w:val="ListParagraph"/>
              <w:suppressLineNumbers w:val="0"/>
              <w:bidi w:val="0"/>
              <w:spacing w:before="0" w:beforeAutospacing="off" w:after="0" w:afterAutospacing="off" w:line="240" w:lineRule="auto"/>
              <w:ind w:left="90" w:right="0"/>
              <w:jc w:val="left"/>
            </w:pPr>
            <w:r w:rsidR="1A9CD34E">
              <w:rPr/>
              <w:t>SAT</w:t>
            </w:r>
          </w:p>
          <w:p w:rsidR="1A9CD34E" w:rsidP="1A9CD34E" w:rsidRDefault="1A9CD34E" w14:paraId="46C86D52" w14:textId="55928631">
            <w:pPr>
              <w:pStyle w:val="ListParagraph"/>
              <w:ind w:left="90"/>
            </w:pPr>
          </w:p>
        </w:tc>
      </w:tr>
      <w:tr w:rsidR="7EBE37D9" w:rsidTr="1A9CD34E" w14:paraId="666A761A">
        <w:trPr>
          <w:trHeight w:val="300"/>
        </w:trPr>
        <w:tc>
          <w:tcPr>
            <w:tcW w:w="1590" w:type="dxa"/>
            <w:tcMar/>
          </w:tcPr>
          <w:p w:rsidR="7EBE37D9" w:rsidP="7EBE37D9" w:rsidRDefault="7EBE37D9" w14:paraId="75A3B7CC" w14:textId="04E41414">
            <w:pPr>
              <w:pStyle w:val="ListParagraph"/>
              <w:ind w:left="90"/>
            </w:pPr>
            <w:r w:rsidR="7EBE37D9">
              <w:rPr/>
              <w:t>Effective Communication</w:t>
            </w:r>
          </w:p>
        </w:tc>
        <w:tc>
          <w:tcPr>
            <w:tcW w:w="1578" w:type="dxa"/>
            <w:tcMar/>
          </w:tcPr>
          <w:p w:rsidR="1A9CD34E" w:rsidP="1A9CD34E" w:rsidRDefault="1A9CD34E" w14:paraId="0C64CC98" w14:textId="60797F1B">
            <w:pPr>
              <w:pStyle w:val="ListParagraph"/>
              <w:suppressLineNumbers w:val="0"/>
              <w:bidi w:val="0"/>
              <w:spacing w:before="0" w:beforeAutospacing="off" w:after="0" w:afterAutospacing="off" w:line="240" w:lineRule="auto"/>
              <w:ind w:left="90" w:right="0"/>
              <w:jc w:val="left"/>
            </w:pPr>
            <w:r w:rsidR="1A9CD34E">
              <w:rPr/>
              <w:t>SAT</w:t>
            </w:r>
          </w:p>
        </w:tc>
        <w:tc>
          <w:tcPr>
            <w:tcW w:w="1584" w:type="dxa"/>
            <w:tcMar/>
          </w:tcPr>
          <w:p w:rsidR="1A9CD34E" w:rsidP="1A9CD34E" w:rsidRDefault="1A9CD34E" w14:paraId="2534E37C" w14:textId="60797F1B">
            <w:pPr>
              <w:pStyle w:val="ListParagraph"/>
              <w:suppressLineNumbers w:val="0"/>
              <w:bidi w:val="0"/>
              <w:spacing w:before="0" w:beforeAutospacing="off" w:after="0" w:afterAutospacing="off" w:line="240" w:lineRule="auto"/>
              <w:ind w:left="90" w:right="0"/>
              <w:jc w:val="left"/>
            </w:pPr>
            <w:r w:rsidR="1A9CD34E">
              <w:rPr/>
              <w:t>SAT</w:t>
            </w:r>
          </w:p>
          <w:p w:rsidR="1A9CD34E" w:rsidP="1A9CD34E" w:rsidRDefault="1A9CD34E" w14:paraId="282258FA" w14:textId="5823B8B3">
            <w:pPr>
              <w:pStyle w:val="ListParagraph"/>
              <w:ind w:left="90"/>
            </w:pPr>
          </w:p>
        </w:tc>
        <w:tc>
          <w:tcPr>
            <w:tcW w:w="1584" w:type="dxa"/>
            <w:tcMar/>
          </w:tcPr>
          <w:p w:rsidR="1A9CD34E" w:rsidP="1A9CD34E" w:rsidRDefault="1A9CD34E" w14:paraId="2DE3248C" w14:textId="60797F1B">
            <w:pPr>
              <w:pStyle w:val="ListParagraph"/>
              <w:suppressLineNumbers w:val="0"/>
              <w:bidi w:val="0"/>
              <w:spacing w:before="0" w:beforeAutospacing="off" w:after="0" w:afterAutospacing="off" w:line="240" w:lineRule="auto"/>
              <w:ind w:left="90" w:right="0"/>
              <w:jc w:val="left"/>
            </w:pPr>
            <w:r w:rsidR="1A9CD34E">
              <w:rPr/>
              <w:t>SAT</w:t>
            </w:r>
          </w:p>
          <w:p w:rsidR="1A9CD34E" w:rsidP="1A9CD34E" w:rsidRDefault="1A9CD34E" w14:paraId="1C6A20E5" w14:textId="48424F4F">
            <w:pPr>
              <w:pStyle w:val="ListParagraph"/>
              <w:ind w:left="90"/>
            </w:pPr>
          </w:p>
        </w:tc>
        <w:tc>
          <w:tcPr>
            <w:tcW w:w="1584" w:type="dxa"/>
            <w:tcMar/>
          </w:tcPr>
          <w:p w:rsidR="1A9CD34E" w:rsidP="1A9CD34E" w:rsidRDefault="1A9CD34E" w14:paraId="5AD218E2" w14:textId="60797F1B">
            <w:pPr>
              <w:pStyle w:val="ListParagraph"/>
              <w:suppressLineNumbers w:val="0"/>
              <w:bidi w:val="0"/>
              <w:spacing w:before="0" w:beforeAutospacing="off" w:after="0" w:afterAutospacing="off" w:line="240" w:lineRule="auto"/>
              <w:ind w:left="90" w:right="0"/>
              <w:jc w:val="left"/>
            </w:pPr>
            <w:r w:rsidR="1A9CD34E">
              <w:rPr/>
              <w:t>SAT</w:t>
            </w:r>
          </w:p>
          <w:p w:rsidR="1A9CD34E" w:rsidP="1A9CD34E" w:rsidRDefault="1A9CD34E" w14:paraId="7099275E" w14:textId="55928631">
            <w:pPr>
              <w:pStyle w:val="ListParagraph"/>
              <w:ind w:left="90"/>
            </w:pPr>
          </w:p>
        </w:tc>
      </w:tr>
      <w:tr w:rsidR="7EBE37D9" w:rsidTr="1A9CD34E" w14:paraId="7C159BB0">
        <w:trPr>
          <w:trHeight w:val="300"/>
        </w:trPr>
        <w:tc>
          <w:tcPr>
            <w:tcW w:w="1590" w:type="dxa"/>
            <w:tcMar/>
          </w:tcPr>
          <w:p w:rsidR="7EBE37D9" w:rsidP="7EBE37D9" w:rsidRDefault="7EBE37D9" w14:paraId="134A60D4" w14:textId="10154B9B">
            <w:pPr>
              <w:pStyle w:val="ListParagraph"/>
              <w:ind w:left="90"/>
            </w:pPr>
            <w:r w:rsidR="7EBE37D9">
              <w:rPr/>
              <w:t>Encouraging others</w:t>
            </w:r>
          </w:p>
        </w:tc>
        <w:tc>
          <w:tcPr>
            <w:tcW w:w="1578" w:type="dxa"/>
            <w:tcMar/>
          </w:tcPr>
          <w:p w:rsidR="1A9CD34E" w:rsidP="1A9CD34E" w:rsidRDefault="1A9CD34E" w14:paraId="37C07428" w14:textId="60797F1B">
            <w:pPr>
              <w:pStyle w:val="ListParagraph"/>
              <w:suppressLineNumbers w:val="0"/>
              <w:bidi w:val="0"/>
              <w:spacing w:before="0" w:beforeAutospacing="off" w:after="0" w:afterAutospacing="off" w:line="240" w:lineRule="auto"/>
              <w:ind w:left="90" w:right="0"/>
              <w:jc w:val="left"/>
            </w:pPr>
            <w:r w:rsidR="1A9CD34E">
              <w:rPr/>
              <w:t>SAT</w:t>
            </w:r>
          </w:p>
        </w:tc>
        <w:tc>
          <w:tcPr>
            <w:tcW w:w="1584" w:type="dxa"/>
            <w:tcMar/>
          </w:tcPr>
          <w:p w:rsidR="1A9CD34E" w:rsidP="1A9CD34E" w:rsidRDefault="1A9CD34E" w14:paraId="4BF10022" w14:textId="60797F1B">
            <w:pPr>
              <w:pStyle w:val="ListParagraph"/>
              <w:suppressLineNumbers w:val="0"/>
              <w:bidi w:val="0"/>
              <w:spacing w:before="0" w:beforeAutospacing="off" w:after="0" w:afterAutospacing="off" w:line="240" w:lineRule="auto"/>
              <w:ind w:left="90" w:right="0"/>
              <w:jc w:val="left"/>
            </w:pPr>
            <w:r w:rsidR="1A9CD34E">
              <w:rPr/>
              <w:t>SAT</w:t>
            </w:r>
          </w:p>
          <w:p w:rsidR="1A9CD34E" w:rsidP="1A9CD34E" w:rsidRDefault="1A9CD34E" w14:paraId="073E32D7" w14:textId="5823B8B3">
            <w:pPr>
              <w:pStyle w:val="ListParagraph"/>
              <w:ind w:left="90"/>
            </w:pPr>
          </w:p>
        </w:tc>
        <w:tc>
          <w:tcPr>
            <w:tcW w:w="1584" w:type="dxa"/>
            <w:tcMar/>
          </w:tcPr>
          <w:p w:rsidR="1A9CD34E" w:rsidP="1A9CD34E" w:rsidRDefault="1A9CD34E" w14:paraId="09302B03" w14:textId="60797F1B">
            <w:pPr>
              <w:pStyle w:val="ListParagraph"/>
              <w:suppressLineNumbers w:val="0"/>
              <w:bidi w:val="0"/>
              <w:spacing w:before="0" w:beforeAutospacing="off" w:after="0" w:afterAutospacing="off" w:line="240" w:lineRule="auto"/>
              <w:ind w:left="90" w:right="0"/>
              <w:jc w:val="left"/>
            </w:pPr>
            <w:r w:rsidR="1A9CD34E">
              <w:rPr/>
              <w:t>SAT</w:t>
            </w:r>
          </w:p>
          <w:p w:rsidR="1A9CD34E" w:rsidP="1A9CD34E" w:rsidRDefault="1A9CD34E" w14:paraId="052DD000" w14:textId="48424F4F">
            <w:pPr>
              <w:pStyle w:val="ListParagraph"/>
              <w:ind w:left="90"/>
            </w:pPr>
          </w:p>
        </w:tc>
        <w:tc>
          <w:tcPr>
            <w:tcW w:w="1584" w:type="dxa"/>
            <w:tcMar/>
          </w:tcPr>
          <w:p w:rsidR="1A9CD34E" w:rsidP="1A9CD34E" w:rsidRDefault="1A9CD34E" w14:paraId="4D702883" w14:textId="60797F1B">
            <w:pPr>
              <w:pStyle w:val="ListParagraph"/>
              <w:suppressLineNumbers w:val="0"/>
              <w:bidi w:val="0"/>
              <w:spacing w:before="0" w:beforeAutospacing="off" w:after="0" w:afterAutospacing="off" w:line="240" w:lineRule="auto"/>
              <w:ind w:left="90" w:right="0"/>
              <w:jc w:val="left"/>
            </w:pPr>
            <w:r w:rsidR="1A9CD34E">
              <w:rPr/>
              <w:t>SAT</w:t>
            </w:r>
          </w:p>
          <w:p w:rsidR="1A9CD34E" w:rsidP="1A9CD34E" w:rsidRDefault="1A9CD34E" w14:paraId="415E347D" w14:textId="55928631">
            <w:pPr>
              <w:pStyle w:val="ListParagraph"/>
              <w:ind w:left="90"/>
            </w:pPr>
          </w:p>
        </w:tc>
      </w:tr>
      <w:tr w:rsidR="7EBE37D9" w:rsidTr="1A9CD34E" w14:paraId="770ACC21">
        <w:trPr>
          <w:trHeight w:val="300"/>
        </w:trPr>
        <w:tc>
          <w:tcPr>
            <w:tcW w:w="1590" w:type="dxa"/>
            <w:tcMar/>
          </w:tcPr>
          <w:p w:rsidR="7EBE37D9" w:rsidP="7EBE37D9" w:rsidRDefault="7EBE37D9" w14:paraId="6B83FF0C" w14:textId="133E8DBD">
            <w:pPr>
              <w:pStyle w:val="ListParagraph"/>
              <w:ind w:left="90"/>
            </w:pPr>
            <w:r w:rsidR="7EBE37D9">
              <w:rPr/>
              <w:t>Constructive conflict</w:t>
            </w:r>
          </w:p>
        </w:tc>
        <w:tc>
          <w:tcPr>
            <w:tcW w:w="1578" w:type="dxa"/>
            <w:tcMar/>
          </w:tcPr>
          <w:p w:rsidR="1A9CD34E" w:rsidP="1A9CD34E" w:rsidRDefault="1A9CD34E" w14:paraId="0A8C9020" w14:textId="60797F1B">
            <w:pPr>
              <w:pStyle w:val="ListParagraph"/>
              <w:suppressLineNumbers w:val="0"/>
              <w:bidi w:val="0"/>
              <w:spacing w:before="0" w:beforeAutospacing="off" w:after="0" w:afterAutospacing="off" w:line="240" w:lineRule="auto"/>
              <w:ind w:left="90" w:right="0"/>
              <w:jc w:val="left"/>
            </w:pPr>
            <w:r w:rsidR="1A9CD34E">
              <w:rPr/>
              <w:t>SAT</w:t>
            </w:r>
          </w:p>
        </w:tc>
        <w:tc>
          <w:tcPr>
            <w:tcW w:w="1584" w:type="dxa"/>
            <w:tcMar/>
          </w:tcPr>
          <w:p w:rsidR="1A9CD34E" w:rsidP="1A9CD34E" w:rsidRDefault="1A9CD34E" w14:paraId="1DEB6524" w14:textId="60797F1B">
            <w:pPr>
              <w:pStyle w:val="ListParagraph"/>
              <w:suppressLineNumbers w:val="0"/>
              <w:bidi w:val="0"/>
              <w:spacing w:before="0" w:beforeAutospacing="off" w:after="0" w:afterAutospacing="off" w:line="240" w:lineRule="auto"/>
              <w:ind w:left="90" w:right="0"/>
              <w:jc w:val="left"/>
            </w:pPr>
            <w:r w:rsidR="1A9CD34E">
              <w:rPr/>
              <w:t>SAT</w:t>
            </w:r>
          </w:p>
          <w:p w:rsidR="1A9CD34E" w:rsidP="1A9CD34E" w:rsidRDefault="1A9CD34E" w14:paraId="486D97D6" w14:textId="5823B8B3">
            <w:pPr>
              <w:pStyle w:val="ListParagraph"/>
              <w:ind w:left="90"/>
            </w:pPr>
          </w:p>
        </w:tc>
        <w:tc>
          <w:tcPr>
            <w:tcW w:w="1584" w:type="dxa"/>
            <w:tcMar/>
          </w:tcPr>
          <w:p w:rsidR="1A9CD34E" w:rsidP="1A9CD34E" w:rsidRDefault="1A9CD34E" w14:paraId="1363C7AD" w14:textId="60797F1B">
            <w:pPr>
              <w:pStyle w:val="ListParagraph"/>
              <w:suppressLineNumbers w:val="0"/>
              <w:bidi w:val="0"/>
              <w:spacing w:before="0" w:beforeAutospacing="off" w:after="0" w:afterAutospacing="off" w:line="240" w:lineRule="auto"/>
              <w:ind w:left="90" w:right="0"/>
              <w:jc w:val="left"/>
            </w:pPr>
            <w:r w:rsidR="1A9CD34E">
              <w:rPr/>
              <w:t>SAT</w:t>
            </w:r>
          </w:p>
          <w:p w:rsidR="1A9CD34E" w:rsidP="1A9CD34E" w:rsidRDefault="1A9CD34E" w14:paraId="6CAA4A46" w14:textId="48424F4F">
            <w:pPr>
              <w:pStyle w:val="ListParagraph"/>
              <w:ind w:left="90"/>
            </w:pPr>
          </w:p>
        </w:tc>
        <w:tc>
          <w:tcPr>
            <w:tcW w:w="1584" w:type="dxa"/>
            <w:tcMar/>
          </w:tcPr>
          <w:p w:rsidR="1A9CD34E" w:rsidP="1A9CD34E" w:rsidRDefault="1A9CD34E" w14:paraId="65F88BF9" w14:textId="60797F1B">
            <w:pPr>
              <w:pStyle w:val="ListParagraph"/>
              <w:suppressLineNumbers w:val="0"/>
              <w:bidi w:val="0"/>
              <w:spacing w:before="0" w:beforeAutospacing="off" w:after="0" w:afterAutospacing="off" w:line="240" w:lineRule="auto"/>
              <w:ind w:left="90" w:right="0"/>
              <w:jc w:val="left"/>
            </w:pPr>
            <w:r w:rsidR="1A9CD34E">
              <w:rPr/>
              <w:t>SAT</w:t>
            </w:r>
          </w:p>
          <w:p w:rsidR="1A9CD34E" w:rsidP="1A9CD34E" w:rsidRDefault="1A9CD34E" w14:paraId="41311669" w14:textId="55928631">
            <w:pPr>
              <w:pStyle w:val="ListParagraph"/>
              <w:ind w:left="90"/>
            </w:pPr>
          </w:p>
        </w:tc>
      </w:tr>
    </w:tbl>
    <w:p w:rsidR="79433748" w:rsidP="7EBE37D9" w:rsidRDefault="79433748" w14:paraId="391B5D6C" w14:textId="2C6E9A6D">
      <w:pPr>
        <w:pStyle w:val="ListParagraph"/>
        <w:ind w:left="1440"/>
      </w:pPr>
    </w:p>
    <w:p w:rsidR="79433748" w:rsidP="7EBE37D9" w:rsidRDefault="79433748" w14:paraId="0562B443" w14:textId="2F3DED24">
      <w:pPr>
        <w:pStyle w:val="ListParagraph"/>
        <w:numPr>
          <w:ilvl w:val="1"/>
          <w:numId w:val="12"/>
        </w:numPr>
        <w:ind/>
        <w:rPr>
          <w:color w:val="000000" w:themeColor="text2" w:themeTint="FF" w:themeShade="FF"/>
          <w:sz w:val="22"/>
          <w:szCs w:val="22"/>
        </w:rPr>
      </w:pPr>
      <w:r w:rsidR="352959EE">
        <w:rPr/>
        <w:t>Tentative Schedule.</w:t>
      </w:r>
    </w:p>
    <w:tbl>
      <w:tblPr>
        <w:tblStyle w:val="TableGrid"/>
        <w:tblW w:w="0" w:type="auto"/>
        <w:tblInd w:w="1440" w:type="dxa"/>
        <w:tblLook w:val="06A0" w:firstRow="1" w:lastRow="0" w:firstColumn="1" w:lastColumn="0" w:noHBand="1" w:noVBand="1"/>
      </w:tblPr>
      <w:tblGrid>
        <w:gridCol w:w="3960"/>
        <w:gridCol w:w="3960"/>
      </w:tblGrid>
      <w:tr w:rsidR="7EBE37D9" w:rsidTr="7EBE37D9" w14:paraId="0F5C45C2">
        <w:trPr>
          <w:trHeight w:val="300"/>
        </w:trPr>
        <w:tc>
          <w:tcPr>
            <w:tcW w:w="3960" w:type="dxa"/>
            <w:tcMar/>
          </w:tcPr>
          <w:p w:rsidR="66141BA9" w:rsidP="7EBE37D9" w:rsidRDefault="66141BA9" w14:paraId="64B6A5D4" w14:textId="6214D5C7">
            <w:pPr>
              <w:pStyle w:val="ListParagraph"/>
            </w:pPr>
            <w:r w:rsidRPr="7EBE37D9" w:rsidR="66141BA9">
              <w:rPr>
                <w:color w:val="000000" w:themeColor="text2" w:themeTint="FF" w:themeShade="FF"/>
                <w:sz w:val="22"/>
                <w:szCs w:val="22"/>
              </w:rPr>
              <w:t>10/22/2026</w:t>
            </w:r>
          </w:p>
        </w:tc>
        <w:tc>
          <w:tcPr>
            <w:tcW w:w="3960" w:type="dxa"/>
            <w:tcMar/>
          </w:tcPr>
          <w:p w:rsidR="66141BA9" w:rsidP="7EBE37D9" w:rsidRDefault="66141BA9" w14:paraId="5C3CE54A" w14:textId="5E5F72B4">
            <w:pPr>
              <w:pStyle w:val="ListParagraph"/>
            </w:pPr>
            <w:r w:rsidRPr="7EBE37D9" w:rsidR="66141BA9">
              <w:rPr>
                <w:color w:val="000000" w:themeColor="text2" w:themeTint="FF" w:themeShade="FF"/>
                <w:sz w:val="22"/>
                <w:szCs w:val="22"/>
              </w:rPr>
              <w:t>Submit Proposal</w:t>
            </w:r>
          </w:p>
        </w:tc>
      </w:tr>
      <w:tr w:rsidR="7EBE37D9" w:rsidTr="7EBE37D9" w14:paraId="5A28175D">
        <w:trPr>
          <w:trHeight w:val="300"/>
        </w:trPr>
        <w:tc>
          <w:tcPr>
            <w:tcW w:w="3960" w:type="dxa"/>
            <w:tcMar/>
          </w:tcPr>
          <w:p w:rsidR="66141BA9" w:rsidP="7EBE37D9" w:rsidRDefault="66141BA9" w14:paraId="261DA001" w14:textId="128E2F53">
            <w:pPr>
              <w:pStyle w:val="ListParagraph"/>
            </w:pPr>
            <w:r w:rsidRPr="7EBE37D9" w:rsidR="66141BA9">
              <w:rPr>
                <w:color w:val="000000" w:themeColor="text2" w:themeTint="FF" w:themeShade="FF"/>
                <w:sz w:val="22"/>
                <w:szCs w:val="22"/>
              </w:rPr>
              <w:t>10/23/2026 - 11/05/2026</w:t>
            </w:r>
          </w:p>
        </w:tc>
        <w:tc>
          <w:tcPr>
            <w:tcW w:w="3960" w:type="dxa"/>
            <w:tcMar/>
          </w:tcPr>
          <w:p w:rsidR="0454529D" w:rsidP="7EBE37D9" w:rsidRDefault="0454529D" w14:paraId="1DDFD620" w14:textId="43CFFE24">
            <w:pPr>
              <w:pStyle w:val="ListParagraph"/>
            </w:pPr>
            <w:r w:rsidRPr="7EBE37D9" w:rsidR="0454529D">
              <w:rPr>
                <w:color w:val="000000" w:themeColor="text2" w:themeTint="FF" w:themeShade="FF"/>
                <w:sz w:val="22"/>
                <w:szCs w:val="22"/>
              </w:rPr>
              <w:t>Design/database work</w:t>
            </w:r>
          </w:p>
        </w:tc>
      </w:tr>
      <w:tr w:rsidR="7EBE37D9" w:rsidTr="7EBE37D9" w14:paraId="2E3E1951">
        <w:trPr>
          <w:trHeight w:val="300"/>
        </w:trPr>
        <w:tc>
          <w:tcPr>
            <w:tcW w:w="3960" w:type="dxa"/>
            <w:tcMar/>
          </w:tcPr>
          <w:p w:rsidR="66141BA9" w:rsidP="7EBE37D9" w:rsidRDefault="66141BA9" w14:paraId="773DC438" w14:textId="0E73D136">
            <w:pPr>
              <w:pStyle w:val="ListParagraph"/>
            </w:pPr>
            <w:r w:rsidRPr="7EBE37D9" w:rsidR="66141BA9">
              <w:rPr>
                <w:color w:val="000000" w:themeColor="text2" w:themeTint="FF" w:themeShade="FF"/>
                <w:sz w:val="22"/>
                <w:szCs w:val="22"/>
              </w:rPr>
              <w:t>11/06/2026 - 11/19/2026</w:t>
            </w:r>
          </w:p>
        </w:tc>
        <w:tc>
          <w:tcPr>
            <w:tcW w:w="3960" w:type="dxa"/>
            <w:tcMar/>
          </w:tcPr>
          <w:p w:rsidR="7EBE37D9" w:rsidP="7EBE37D9" w:rsidRDefault="7EBE37D9" w14:paraId="154DDA1A" w14:textId="690F90C2">
            <w:pPr>
              <w:pStyle w:val="ListParagraph"/>
            </w:pPr>
            <w:r w:rsidRPr="7EBE37D9" w:rsidR="7EBE37D9">
              <w:rPr>
                <w:color w:val="000000" w:themeColor="text2" w:themeTint="FF" w:themeShade="FF"/>
                <w:sz w:val="22"/>
                <w:szCs w:val="22"/>
              </w:rPr>
              <w:t>Implement main public pagesAPI integration</w:t>
            </w:r>
          </w:p>
        </w:tc>
      </w:tr>
      <w:tr w:rsidR="7EBE37D9" w:rsidTr="7EBE37D9" w14:paraId="057C36B9">
        <w:trPr>
          <w:trHeight w:val="300"/>
        </w:trPr>
        <w:tc>
          <w:tcPr>
            <w:tcW w:w="3960" w:type="dxa"/>
            <w:tcMar/>
          </w:tcPr>
          <w:p w:rsidR="66141BA9" w:rsidP="7EBE37D9" w:rsidRDefault="66141BA9" w14:paraId="25E731F9" w14:textId="60DA9860">
            <w:pPr>
              <w:pStyle w:val="ListParagraph"/>
            </w:pPr>
            <w:r w:rsidRPr="7EBE37D9" w:rsidR="66141BA9">
              <w:rPr>
                <w:color w:val="000000" w:themeColor="text2" w:themeTint="FF" w:themeShade="FF"/>
                <w:sz w:val="22"/>
                <w:szCs w:val="22"/>
              </w:rPr>
              <w:t>11/20/2026 - 12/03/2026</w:t>
            </w:r>
          </w:p>
        </w:tc>
        <w:tc>
          <w:tcPr>
            <w:tcW w:w="3960" w:type="dxa"/>
            <w:tcMar/>
          </w:tcPr>
          <w:p w:rsidR="7EBE37D9" w:rsidP="7EBE37D9" w:rsidRDefault="7EBE37D9" w14:paraId="2548C1DF" w14:textId="6BE5C2DA">
            <w:pPr>
              <w:pStyle w:val="ListParagraph"/>
            </w:pPr>
            <w:r w:rsidRPr="7EBE37D9" w:rsidR="7EBE37D9">
              <w:rPr>
                <w:color w:val="000000" w:themeColor="text2" w:themeTint="FF" w:themeShade="FF"/>
                <w:sz w:val="22"/>
                <w:szCs w:val="22"/>
              </w:rPr>
              <w:t>CRUD member/moderation/admin</w:t>
            </w:r>
          </w:p>
        </w:tc>
      </w:tr>
      <w:tr w:rsidR="7EBE37D9" w:rsidTr="7EBE37D9" w14:paraId="249560D8">
        <w:trPr>
          <w:trHeight w:val="300"/>
        </w:trPr>
        <w:tc>
          <w:tcPr>
            <w:tcW w:w="3960" w:type="dxa"/>
            <w:tcMar/>
          </w:tcPr>
          <w:p w:rsidR="66141BA9" w:rsidP="7EBE37D9" w:rsidRDefault="66141BA9" w14:paraId="65463904" w14:textId="483D532F">
            <w:pPr>
              <w:pStyle w:val="ListParagraph"/>
            </w:pPr>
            <w:r w:rsidRPr="7EBE37D9" w:rsidR="66141BA9">
              <w:rPr>
                <w:color w:val="000000" w:themeColor="text2" w:themeTint="FF" w:themeShade="FF"/>
                <w:sz w:val="22"/>
                <w:szCs w:val="22"/>
              </w:rPr>
              <w:t>12/04/2026 - 12/09/2026</w:t>
            </w:r>
          </w:p>
        </w:tc>
        <w:tc>
          <w:tcPr>
            <w:tcW w:w="3960" w:type="dxa"/>
            <w:tcMar/>
          </w:tcPr>
          <w:p w:rsidR="743BC1BC" w:rsidP="7EBE37D9" w:rsidRDefault="743BC1BC" w14:paraId="4385A736" w14:textId="27CC58F1">
            <w:pPr>
              <w:pStyle w:val="ListParagraph"/>
            </w:pPr>
            <w:r w:rsidRPr="7EBE37D9" w:rsidR="743BC1BC">
              <w:rPr>
                <w:color w:val="000000" w:themeColor="text2" w:themeTint="FF" w:themeShade="FF"/>
                <w:sz w:val="22"/>
                <w:szCs w:val="22"/>
              </w:rPr>
              <w:t>Integration, testing, presentation prep</w:t>
            </w:r>
          </w:p>
        </w:tc>
      </w:tr>
      <w:tr w:rsidR="7EBE37D9" w:rsidTr="7EBE37D9" w14:paraId="7B77D26A">
        <w:trPr>
          <w:trHeight w:val="300"/>
        </w:trPr>
        <w:tc>
          <w:tcPr>
            <w:tcW w:w="3960" w:type="dxa"/>
            <w:tcMar/>
          </w:tcPr>
          <w:p w:rsidR="4E57AC4F" w:rsidP="7EBE37D9" w:rsidRDefault="4E57AC4F" w14:paraId="5C213F10" w14:textId="4F3F4A4F">
            <w:pPr>
              <w:pStyle w:val="ListParagraph"/>
            </w:pPr>
            <w:r w:rsidRPr="7EBE37D9" w:rsidR="4E57AC4F">
              <w:rPr>
                <w:color w:val="000000" w:themeColor="text2" w:themeTint="FF" w:themeShade="FF"/>
                <w:sz w:val="22"/>
                <w:szCs w:val="22"/>
              </w:rPr>
              <w:t>12/10/2026</w:t>
            </w:r>
          </w:p>
        </w:tc>
        <w:tc>
          <w:tcPr>
            <w:tcW w:w="3960" w:type="dxa"/>
            <w:tcMar/>
          </w:tcPr>
          <w:p w:rsidR="4E57AC4F" w:rsidP="7EBE37D9" w:rsidRDefault="4E57AC4F" w14:paraId="3DBC8A71" w14:textId="31A0D911">
            <w:pPr>
              <w:pStyle w:val="ListParagraph"/>
            </w:pPr>
            <w:r w:rsidRPr="7EBE37D9" w:rsidR="4E57AC4F">
              <w:rPr>
                <w:color w:val="000000" w:themeColor="text2" w:themeTint="FF" w:themeShade="FF"/>
                <w:sz w:val="22"/>
                <w:szCs w:val="22"/>
              </w:rPr>
              <w:t>Project presentation</w:t>
            </w:r>
          </w:p>
        </w:tc>
      </w:tr>
    </w:tbl>
    <w:p w:rsidR="7EBE37D9" w:rsidRDefault="7EBE37D9" w14:paraId="0C3C8647" w14:textId="67C7BCD6"/>
    <w:p w:rsidR="1585B8C5" w:rsidP="1585B8C5" w:rsidRDefault="1585B8C5" w14:paraId="3F980009" w14:textId="49AFDC9C">
      <w:pPr>
        <w:pStyle w:val="ListParagraph"/>
        <w:ind w:left="720"/>
      </w:pPr>
    </w:p>
    <w:sectPr w:rsidR="006F3E60">
      <w:headerReference w:type="even" r:id="rId10"/>
      <w:headerReference w:type="default" r:id="rId11"/>
      <w:footerReference w:type="even" r:id="rId12"/>
      <w:footerReference w:type="default" r:id="rId13"/>
      <w:headerReference w:type="first" r:id="rId14"/>
      <w:footerReference w:type="first" r:id="rId15"/>
      <w:footnotePr>
        <w:pos w:val="beneathText"/>
      </w:footnotePr>
      <w:pgSz w:w="12240" w:h="15840" w:orient="portrait"/>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12C27" w:rsidRDefault="00912C27" w14:paraId="2699F2C6" w14:textId="77777777">
      <w:pPr>
        <w:spacing w:line="240" w:lineRule="auto"/>
      </w:pPr>
      <w:r>
        <w:separator/>
      </w:r>
    </w:p>
    <w:p w:rsidR="00912C27" w:rsidRDefault="00912C27" w14:paraId="7B0368F2" w14:textId="77777777"/>
  </w:endnote>
  <w:endnote w:type="continuationSeparator" w:id="0">
    <w:p w:rsidR="00912C27" w:rsidRDefault="00912C27" w14:paraId="7EFF1B92" w14:textId="77777777">
      <w:pPr>
        <w:spacing w:line="240" w:lineRule="auto"/>
      </w:pPr>
      <w:r>
        <w:continuationSeparator/>
      </w:r>
    </w:p>
    <w:p w:rsidR="00912C27" w:rsidRDefault="00912C27" w14:paraId="1BD1AFDF"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F3AE9" w:rsidRDefault="002F3AE9" w14:paraId="577F3E58"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2F3AE9" w:rsidR="0D6E5604" w:rsidP="002F3AE9" w:rsidRDefault="0D6E5604" w14:paraId="37E6BB63"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2F3AE9" w:rsidR="3E192C66" w:rsidP="002F3AE9" w:rsidRDefault="3E192C66" w14:paraId="1DE7612A"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12C27" w:rsidRDefault="00912C27" w14:paraId="01BCD15C" w14:textId="77777777">
      <w:pPr>
        <w:spacing w:line="240" w:lineRule="auto"/>
      </w:pPr>
      <w:r>
        <w:separator/>
      </w:r>
    </w:p>
    <w:p w:rsidR="00912C27" w:rsidRDefault="00912C27" w14:paraId="43B85BD0" w14:textId="77777777"/>
  </w:footnote>
  <w:footnote w:type="continuationSeparator" w:id="0">
    <w:p w:rsidR="00912C27" w:rsidRDefault="00912C27" w14:paraId="2CB2D405" w14:textId="77777777">
      <w:pPr>
        <w:spacing w:line="240" w:lineRule="auto"/>
      </w:pPr>
      <w:r>
        <w:continuationSeparator/>
      </w:r>
    </w:p>
    <w:p w:rsidR="00912C27" w:rsidRDefault="00912C27" w14:paraId="637C8F44"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F3AE9" w:rsidRDefault="002F3AE9" w14:paraId="0D8FFE86"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2F3AE9" w:rsidR="0D6E5604" w:rsidP="002F3AE9" w:rsidRDefault="0D6E5604" w14:paraId="4AE97E93"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2F3AE9" w:rsidR="3E192C66" w:rsidP="002F3AE9" w:rsidRDefault="3E192C66" w14:paraId="512CD95A"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hint="default" w:ascii="Symbol" w:hAnsi="Symbol"/>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hint="default" w:ascii="Symbol" w:hAnsi="Symbol"/>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hint="default" w:ascii="Symbol" w:hAnsi="Symbol"/>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hint="default" w:ascii="Symbol" w:hAnsi="Symbol"/>
      </w:rPr>
    </w:lvl>
  </w:abstractNum>
  <w:abstractNum w:abstractNumId="10" w15:restartNumberingAfterBreak="0">
    <w:nsid w:val="22A962C6"/>
    <w:multiLevelType w:val="hybridMultilevel"/>
    <w:tmpl w:val="8864CB0A"/>
    <w:lvl w:ilvl="0" w:tplc="C572538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0D27035"/>
    <w:multiLevelType w:val="hybridMultilevel"/>
    <w:tmpl w:val="941A3E9A"/>
    <w:lvl w:ilvl="0" w:tplc="F332857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9381DFC"/>
    <w:multiLevelType w:val="hybridMultilevel"/>
    <w:tmpl w:val="3A183514"/>
    <w:lvl w:ilvl="0" w:tplc="BDB68754">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3B332DA"/>
    <w:multiLevelType w:val="hybridMultilevel"/>
    <w:tmpl w:val="05561BD8"/>
    <w:lvl w:ilvl="0" w:tplc="A9AEEB4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BFF12FF"/>
    <w:multiLevelType w:val="hybridMultilevel"/>
    <w:tmpl w:val="C6621BCE"/>
    <w:lvl w:ilvl="0" w:tplc="C8FE495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014379F"/>
    <w:multiLevelType w:val="hybridMultilevel"/>
    <w:tmpl w:val="39A873EA"/>
    <w:lvl w:ilvl="0" w:tplc="E98A00C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9CE4C97"/>
    <w:multiLevelType w:val="hybridMultilevel"/>
    <w:tmpl w:val="1E82C61E"/>
    <w:lvl w:ilvl="0" w:tplc="B8E0F5F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78E07699"/>
    <w:multiLevelType w:val="hybridMultilevel"/>
    <w:tmpl w:val="A4EEEADE"/>
    <w:lvl w:ilvl="0" w:tplc="0409000F">
      <w:start w:val="1"/>
      <w:numFmt w:val="decimal"/>
      <w:lvlText w:val="%1."/>
      <w:lvlJc w:val="left"/>
      <w:pPr>
        <w:ind w:left="720" w:hanging="360"/>
      </w:pPr>
      <w:rPr>
        <w:rFonts w:hint="default"/>
      </w:rPr>
    </w:lvl>
    <w:lvl w:ilvl="1" w:tplc="FF249538">
      <w:start w:val="1"/>
      <w:numFmt w:val="lowerLetter"/>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9D35F30"/>
    <w:multiLevelType w:val="hybridMultilevel"/>
    <w:tmpl w:val="D8D2AC52"/>
    <w:lvl w:ilvl="0" w:tplc="951AA2F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 w:numId="12" w16cid:durableId="153762929">
    <w:abstractNumId w:val="17"/>
  </w:num>
  <w:num w:numId="13" w16cid:durableId="1101997220">
    <w:abstractNumId w:val="13"/>
  </w:num>
  <w:num w:numId="14" w16cid:durableId="1640919183">
    <w:abstractNumId w:val="14"/>
  </w:num>
  <w:num w:numId="15" w16cid:durableId="1746099222">
    <w:abstractNumId w:val="15"/>
  </w:num>
  <w:num w:numId="16" w16cid:durableId="1984459589">
    <w:abstractNumId w:val="16"/>
  </w:num>
  <w:num w:numId="17" w16cid:durableId="1580478296">
    <w:abstractNumId w:val="11"/>
  </w:num>
  <w:num w:numId="18" w16cid:durableId="1002128053">
    <w:abstractNumId w:val="18"/>
  </w:num>
  <w:num w:numId="19" w16cid:durableId="1227181430">
    <w:abstractNumId w:val="10"/>
  </w:num>
  <w:num w:numId="20" w16cid:durableId="44669855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dirty"/>
  <w:attachedTemplate r:id="rId1"/>
  <w:trackRevisions w:val="false"/>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042"/>
    <w:rsid w:val="00000C2F"/>
    <w:rsid w:val="00010203"/>
    <w:rsid w:val="00012085"/>
    <w:rsid w:val="00012A82"/>
    <w:rsid w:val="00016678"/>
    <w:rsid w:val="00021F2C"/>
    <w:rsid w:val="00023AFE"/>
    <w:rsid w:val="00030BB1"/>
    <w:rsid w:val="00035342"/>
    <w:rsid w:val="00041383"/>
    <w:rsid w:val="0004772F"/>
    <w:rsid w:val="00077BF5"/>
    <w:rsid w:val="000844FA"/>
    <w:rsid w:val="00086584"/>
    <w:rsid w:val="00086C13"/>
    <w:rsid w:val="00086D1F"/>
    <w:rsid w:val="000A3D9B"/>
    <w:rsid w:val="000A55EA"/>
    <w:rsid w:val="000B3AD3"/>
    <w:rsid w:val="000C3F17"/>
    <w:rsid w:val="000D4642"/>
    <w:rsid w:val="000D539D"/>
    <w:rsid w:val="000E3379"/>
    <w:rsid w:val="000E5FB3"/>
    <w:rsid w:val="000F1464"/>
    <w:rsid w:val="000F47FA"/>
    <w:rsid w:val="000F4941"/>
    <w:rsid w:val="000F66E5"/>
    <w:rsid w:val="00106232"/>
    <w:rsid w:val="00116273"/>
    <w:rsid w:val="00127030"/>
    <w:rsid w:val="001275A0"/>
    <w:rsid w:val="0015176A"/>
    <w:rsid w:val="00152504"/>
    <w:rsid w:val="00157DA7"/>
    <w:rsid w:val="00162FA5"/>
    <w:rsid w:val="00176099"/>
    <w:rsid w:val="0018476F"/>
    <w:rsid w:val="00194672"/>
    <w:rsid w:val="00196477"/>
    <w:rsid w:val="001A2BFF"/>
    <w:rsid w:val="001B2264"/>
    <w:rsid w:val="001B41A1"/>
    <w:rsid w:val="001B43FC"/>
    <w:rsid w:val="001C631A"/>
    <w:rsid w:val="001D7539"/>
    <w:rsid w:val="001E07EC"/>
    <w:rsid w:val="001E0891"/>
    <w:rsid w:val="001E2857"/>
    <w:rsid w:val="001E40A5"/>
    <w:rsid w:val="00210AAA"/>
    <w:rsid w:val="00213DA5"/>
    <w:rsid w:val="002260A7"/>
    <w:rsid w:val="00227318"/>
    <w:rsid w:val="0023114F"/>
    <w:rsid w:val="00237BB4"/>
    <w:rsid w:val="00252307"/>
    <w:rsid w:val="002551C7"/>
    <w:rsid w:val="00256120"/>
    <w:rsid w:val="00261275"/>
    <w:rsid w:val="0026168C"/>
    <w:rsid w:val="00261F14"/>
    <w:rsid w:val="002621FB"/>
    <w:rsid w:val="002800FC"/>
    <w:rsid w:val="00283141"/>
    <w:rsid w:val="002A2F96"/>
    <w:rsid w:val="002A782A"/>
    <w:rsid w:val="002B1FDD"/>
    <w:rsid w:val="002B3DF8"/>
    <w:rsid w:val="002B4DFD"/>
    <w:rsid w:val="002B51FB"/>
    <w:rsid w:val="002C48DF"/>
    <w:rsid w:val="002C79E6"/>
    <w:rsid w:val="002D14BB"/>
    <w:rsid w:val="002D24C0"/>
    <w:rsid w:val="002F3AE9"/>
    <w:rsid w:val="002F75D8"/>
    <w:rsid w:val="003061B9"/>
    <w:rsid w:val="003064F0"/>
    <w:rsid w:val="003066D6"/>
    <w:rsid w:val="0030C4EE"/>
    <w:rsid w:val="0032698A"/>
    <w:rsid w:val="00333865"/>
    <w:rsid w:val="00334763"/>
    <w:rsid w:val="00336E52"/>
    <w:rsid w:val="003467BA"/>
    <w:rsid w:val="003526BA"/>
    <w:rsid w:val="003618DE"/>
    <w:rsid w:val="0037021B"/>
    <w:rsid w:val="00370791"/>
    <w:rsid w:val="00371DE5"/>
    <w:rsid w:val="00377549"/>
    <w:rsid w:val="003804CC"/>
    <w:rsid w:val="00382444"/>
    <w:rsid w:val="00382EB4"/>
    <w:rsid w:val="00384211"/>
    <w:rsid w:val="00391D96"/>
    <w:rsid w:val="003B0AF3"/>
    <w:rsid w:val="003C3ACB"/>
    <w:rsid w:val="003C6389"/>
    <w:rsid w:val="003D1961"/>
    <w:rsid w:val="003D201A"/>
    <w:rsid w:val="003D4D54"/>
    <w:rsid w:val="003E0ECA"/>
    <w:rsid w:val="003E2E1A"/>
    <w:rsid w:val="003E53E8"/>
    <w:rsid w:val="003E58DB"/>
    <w:rsid w:val="0040316E"/>
    <w:rsid w:val="00420565"/>
    <w:rsid w:val="00431E50"/>
    <w:rsid w:val="00433145"/>
    <w:rsid w:val="004355A1"/>
    <w:rsid w:val="00447C4B"/>
    <w:rsid w:val="00451B43"/>
    <w:rsid w:val="00460DB0"/>
    <w:rsid w:val="00463957"/>
    <w:rsid w:val="0048002C"/>
    <w:rsid w:val="00483A4B"/>
    <w:rsid w:val="004852A3"/>
    <w:rsid w:val="004927A5"/>
    <w:rsid w:val="004A65B3"/>
    <w:rsid w:val="004B474E"/>
    <w:rsid w:val="004B6932"/>
    <w:rsid w:val="004C2ED8"/>
    <w:rsid w:val="004E1D19"/>
    <w:rsid w:val="004E54D9"/>
    <w:rsid w:val="004E6829"/>
    <w:rsid w:val="004F562E"/>
    <w:rsid w:val="00505561"/>
    <w:rsid w:val="00525A90"/>
    <w:rsid w:val="00527E11"/>
    <w:rsid w:val="00537343"/>
    <w:rsid w:val="005374F9"/>
    <w:rsid w:val="005402B1"/>
    <w:rsid w:val="00547878"/>
    <w:rsid w:val="00554EEE"/>
    <w:rsid w:val="0055573C"/>
    <w:rsid w:val="00594DCF"/>
    <w:rsid w:val="005A07AA"/>
    <w:rsid w:val="005A1EEA"/>
    <w:rsid w:val="005A4FA3"/>
    <w:rsid w:val="005C199E"/>
    <w:rsid w:val="005C416E"/>
    <w:rsid w:val="005C6819"/>
    <w:rsid w:val="005D6E90"/>
    <w:rsid w:val="005E7479"/>
    <w:rsid w:val="005F4353"/>
    <w:rsid w:val="005F6935"/>
    <w:rsid w:val="00626DE6"/>
    <w:rsid w:val="006279E8"/>
    <w:rsid w:val="00635BC3"/>
    <w:rsid w:val="00644F46"/>
    <w:rsid w:val="00647571"/>
    <w:rsid w:val="00650AD6"/>
    <w:rsid w:val="00653603"/>
    <w:rsid w:val="0066491D"/>
    <w:rsid w:val="00664C1A"/>
    <w:rsid w:val="00665DCE"/>
    <w:rsid w:val="006712D3"/>
    <w:rsid w:val="00672EEC"/>
    <w:rsid w:val="00675620"/>
    <w:rsid w:val="00675861"/>
    <w:rsid w:val="00682C19"/>
    <w:rsid w:val="006860F8"/>
    <w:rsid w:val="00696F6A"/>
    <w:rsid w:val="006A1987"/>
    <w:rsid w:val="006A28B5"/>
    <w:rsid w:val="006A6E24"/>
    <w:rsid w:val="006A7C6D"/>
    <w:rsid w:val="006B1D2E"/>
    <w:rsid w:val="006B2A69"/>
    <w:rsid w:val="006B3366"/>
    <w:rsid w:val="006B358D"/>
    <w:rsid w:val="006D3FBD"/>
    <w:rsid w:val="006E0805"/>
    <w:rsid w:val="006F3E60"/>
    <w:rsid w:val="007015B3"/>
    <w:rsid w:val="007122F9"/>
    <w:rsid w:val="00717409"/>
    <w:rsid w:val="0071B04A"/>
    <w:rsid w:val="00721245"/>
    <w:rsid w:val="007344E5"/>
    <w:rsid w:val="00761C87"/>
    <w:rsid w:val="00762764"/>
    <w:rsid w:val="00766042"/>
    <w:rsid w:val="00772A10"/>
    <w:rsid w:val="007A1746"/>
    <w:rsid w:val="007B6058"/>
    <w:rsid w:val="007C0286"/>
    <w:rsid w:val="007C092D"/>
    <w:rsid w:val="007C24CC"/>
    <w:rsid w:val="007D2C56"/>
    <w:rsid w:val="007D4D90"/>
    <w:rsid w:val="007D7418"/>
    <w:rsid w:val="007E37CD"/>
    <w:rsid w:val="007F10BB"/>
    <w:rsid w:val="00801F30"/>
    <w:rsid w:val="00807465"/>
    <w:rsid w:val="00821F45"/>
    <w:rsid w:val="00836CB0"/>
    <w:rsid w:val="00837859"/>
    <w:rsid w:val="00857F88"/>
    <w:rsid w:val="0085E919"/>
    <w:rsid w:val="00864A68"/>
    <w:rsid w:val="00871D92"/>
    <w:rsid w:val="00873719"/>
    <w:rsid w:val="0087407D"/>
    <w:rsid w:val="00883EB1"/>
    <w:rsid w:val="00887E08"/>
    <w:rsid w:val="008B12AD"/>
    <w:rsid w:val="008C1BB8"/>
    <w:rsid w:val="008D6AE1"/>
    <w:rsid w:val="008E657F"/>
    <w:rsid w:val="008F0A41"/>
    <w:rsid w:val="008F0ACE"/>
    <w:rsid w:val="009069F6"/>
    <w:rsid w:val="00912C27"/>
    <w:rsid w:val="00914755"/>
    <w:rsid w:val="00914DA5"/>
    <w:rsid w:val="00925B4B"/>
    <w:rsid w:val="00941CA2"/>
    <w:rsid w:val="00943BEC"/>
    <w:rsid w:val="0095369C"/>
    <w:rsid w:val="0095395A"/>
    <w:rsid w:val="0096006A"/>
    <w:rsid w:val="009647C0"/>
    <w:rsid w:val="00966EA2"/>
    <w:rsid w:val="00970B96"/>
    <w:rsid w:val="009758D7"/>
    <w:rsid w:val="0099139F"/>
    <w:rsid w:val="00993E3C"/>
    <w:rsid w:val="00997055"/>
    <w:rsid w:val="00997C70"/>
    <w:rsid w:val="009C5D1D"/>
    <w:rsid w:val="009D4D18"/>
    <w:rsid w:val="009D69FA"/>
    <w:rsid w:val="009E24D9"/>
    <w:rsid w:val="009E4B09"/>
    <w:rsid w:val="00A04336"/>
    <w:rsid w:val="00A17C13"/>
    <w:rsid w:val="00A417C1"/>
    <w:rsid w:val="00A53D41"/>
    <w:rsid w:val="00A53EEC"/>
    <w:rsid w:val="00A5719F"/>
    <w:rsid w:val="00A61400"/>
    <w:rsid w:val="00A6713D"/>
    <w:rsid w:val="00A67B3B"/>
    <w:rsid w:val="00A703C6"/>
    <w:rsid w:val="00A829DB"/>
    <w:rsid w:val="00A82E12"/>
    <w:rsid w:val="00A90BCB"/>
    <w:rsid w:val="00A971F1"/>
    <w:rsid w:val="00AA0EED"/>
    <w:rsid w:val="00AA27D2"/>
    <w:rsid w:val="00AB6D3B"/>
    <w:rsid w:val="00AE3D27"/>
    <w:rsid w:val="00AE725D"/>
    <w:rsid w:val="00AF2F07"/>
    <w:rsid w:val="00AF508C"/>
    <w:rsid w:val="00AF601E"/>
    <w:rsid w:val="00B016B8"/>
    <w:rsid w:val="00B21A9C"/>
    <w:rsid w:val="00B24CC9"/>
    <w:rsid w:val="00B25F6B"/>
    <w:rsid w:val="00B34245"/>
    <w:rsid w:val="00B40ADF"/>
    <w:rsid w:val="00B40B82"/>
    <w:rsid w:val="00B463E1"/>
    <w:rsid w:val="00B57F63"/>
    <w:rsid w:val="00B84B36"/>
    <w:rsid w:val="00B863FB"/>
    <w:rsid w:val="00B86440"/>
    <w:rsid w:val="00B90970"/>
    <w:rsid w:val="00B92BCC"/>
    <w:rsid w:val="00BA19A9"/>
    <w:rsid w:val="00BB2D6F"/>
    <w:rsid w:val="00BC1F57"/>
    <w:rsid w:val="00BC535B"/>
    <w:rsid w:val="00BD7371"/>
    <w:rsid w:val="00BE2844"/>
    <w:rsid w:val="00BE2E2A"/>
    <w:rsid w:val="00BE6503"/>
    <w:rsid w:val="00C00F8F"/>
    <w:rsid w:val="00C03068"/>
    <w:rsid w:val="00C06847"/>
    <w:rsid w:val="00C20334"/>
    <w:rsid w:val="00C2191B"/>
    <w:rsid w:val="00C23349"/>
    <w:rsid w:val="00C271CE"/>
    <w:rsid w:val="00C34574"/>
    <w:rsid w:val="00C3582C"/>
    <w:rsid w:val="00C44936"/>
    <w:rsid w:val="00C5360C"/>
    <w:rsid w:val="00C6138F"/>
    <w:rsid w:val="00C74ECE"/>
    <w:rsid w:val="00CA01BB"/>
    <w:rsid w:val="00CA3058"/>
    <w:rsid w:val="00CA6518"/>
    <w:rsid w:val="00CB4355"/>
    <w:rsid w:val="00CC0FC1"/>
    <w:rsid w:val="00CC2F6C"/>
    <w:rsid w:val="00CC5C85"/>
    <w:rsid w:val="00CE390B"/>
    <w:rsid w:val="00CF6408"/>
    <w:rsid w:val="00D02C29"/>
    <w:rsid w:val="00D06662"/>
    <w:rsid w:val="00D16C4C"/>
    <w:rsid w:val="00D212DE"/>
    <w:rsid w:val="00D35512"/>
    <w:rsid w:val="00D36A0D"/>
    <w:rsid w:val="00D446DB"/>
    <w:rsid w:val="00D620FD"/>
    <w:rsid w:val="00D726DF"/>
    <w:rsid w:val="00D91044"/>
    <w:rsid w:val="00D934F2"/>
    <w:rsid w:val="00DA2743"/>
    <w:rsid w:val="00DA7F4E"/>
    <w:rsid w:val="00DC6857"/>
    <w:rsid w:val="00DD1657"/>
    <w:rsid w:val="00DD763D"/>
    <w:rsid w:val="00DE0D85"/>
    <w:rsid w:val="00DF2004"/>
    <w:rsid w:val="00DF33CC"/>
    <w:rsid w:val="00E01563"/>
    <w:rsid w:val="00E07ABF"/>
    <w:rsid w:val="00E22705"/>
    <w:rsid w:val="00E30DBD"/>
    <w:rsid w:val="00E3B113"/>
    <w:rsid w:val="00E3B113"/>
    <w:rsid w:val="00E57090"/>
    <w:rsid w:val="00E67454"/>
    <w:rsid w:val="00E87618"/>
    <w:rsid w:val="00E90791"/>
    <w:rsid w:val="00EA66CA"/>
    <w:rsid w:val="00EC56C2"/>
    <w:rsid w:val="00EE2574"/>
    <w:rsid w:val="00EE4ECC"/>
    <w:rsid w:val="00EE5470"/>
    <w:rsid w:val="00EF55C5"/>
    <w:rsid w:val="00EF74B7"/>
    <w:rsid w:val="00F01FA1"/>
    <w:rsid w:val="00F362B8"/>
    <w:rsid w:val="00F4281E"/>
    <w:rsid w:val="00F439CF"/>
    <w:rsid w:val="00F45646"/>
    <w:rsid w:val="00F45A79"/>
    <w:rsid w:val="00F47E30"/>
    <w:rsid w:val="00F554F2"/>
    <w:rsid w:val="00F6242A"/>
    <w:rsid w:val="00F72121"/>
    <w:rsid w:val="00F74A7F"/>
    <w:rsid w:val="00F81D0F"/>
    <w:rsid w:val="00F8459C"/>
    <w:rsid w:val="00F90BED"/>
    <w:rsid w:val="00F94D04"/>
    <w:rsid w:val="00FA4AF3"/>
    <w:rsid w:val="00FB0298"/>
    <w:rsid w:val="00FC2447"/>
    <w:rsid w:val="00FC57D7"/>
    <w:rsid w:val="00FC7BC0"/>
    <w:rsid w:val="00FD0666"/>
    <w:rsid w:val="00FE623A"/>
    <w:rsid w:val="00FF4902"/>
    <w:rsid w:val="00FF55EC"/>
    <w:rsid w:val="0120E9AF"/>
    <w:rsid w:val="01446F72"/>
    <w:rsid w:val="014CA2B6"/>
    <w:rsid w:val="018A247B"/>
    <w:rsid w:val="01AA3344"/>
    <w:rsid w:val="01AAD8DF"/>
    <w:rsid w:val="01FF0359"/>
    <w:rsid w:val="0230659F"/>
    <w:rsid w:val="0250355B"/>
    <w:rsid w:val="02934AA9"/>
    <w:rsid w:val="02F088BD"/>
    <w:rsid w:val="02FAADD0"/>
    <w:rsid w:val="02FAADD0"/>
    <w:rsid w:val="02FFB5CA"/>
    <w:rsid w:val="039EB154"/>
    <w:rsid w:val="0454529D"/>
    <w:rsid w:val="046A5095"/>
    <w:rsid w:val="047F7C56"/>
    <w:rsid w:val="04DFA47A"/>
    <w:rsid w:val="051771EA"/>
    <w:rsid w:val="05A24C8B"/>
    <w:rsid w:val="05A47C7E"/>
    <w:rsid w:val="065EE5DC"/>
    <w:rsid w:val="06BE5B78"/>
    <w:rsid w:val="072AEBFD"/>
    <w:rsid w:val="0732D3D8"/>
    <w:rsid w:val="07B1BC32"/>
    <w:rsid w:val="07E4F455"/>
    <w:rsid w:val="081F63AF"/>
    <w:rsid w:val="083C6CC2"/>
    <w:rsid w:val="084D7825"/>
    <w:rsid w:val="08806C59"/>
    <w:rsid w:val="088352DB"/>
    <w:rsid w:val="08FC5D2E"/>
    <w:rsid w:val="097188C6"/>
    <w:rsid w:val="09848A0B"/>
    <w:rsid w:val="09B9231F"/>
    <w:rsid w:val="09F237D4"/>
    <w:rsid w:val="09F237D4"/>
    <w:rsid w:val="09FB7A04"/>
    <w:rsid w:val="0A31DADC"/>
    <w:rsid w:val="0A48B011"/>
    <w:rsid w:val="0A4BEB6B"/>
    <w:rsid w:val="0A8890A4"/>
    <w:rsid w:val="0AC05AA0"/>
    <w:rsid w:val="0B06F8C5"/>
    <w:rsid w:val="0B561DD1"/>
    <w:rsid w:val="0BA1B73D"/>
    <w:rsid w:val="0BBE36C5"/>
    <w:rsid w:val="0BBF46E6"/>
    <w:rsid w:val="0BF37CE1"/>
    <w:rsid w:val="0C55BE63"/>
    <w:rsid w:val="0C70FE63"/>
    <w:rsid w:val="0CBC8ECD"/>
    <w:rsid w:val="0D13AF4E"/>
    <w:rsid w:val="0D6E5604"/>
    <w:rsid w:val="0D7F7669"/>
    <w:rsid w:val="0DA7E021"/>
    <w:rsid w:val="0DDD4159"/>
    <w:rsid w:val="0E45EC74"/>
    <w:rsid w:val="0E6CA46F"/>
    <w:rsid w:val="0EC1744F"/>
    <w:rsid w:val="0EE196A0"/>
    <w:rsid w:val="0EFB7713"/>
    <w:rsid w:val="0F16F6B0"/>
    <w:rsid w:val="0F1B7135"/>
    <w:rsid w:val="0F1B7135"/>
    <w:rsid w:val="0F6EA80D"/>
    <w:rsid w:val="0F928B4F"/>
    <w:rsid w:val="100728DF"/>
    <w:rsid w:val="100F536A"/>
    <w:rsid w:val="109270AA"/>
    <w:rsid w:val="109270AA"/>
    <w:rsid w:val="10A84F2B"/>
    <w:rsid w:val="10BC215F"/>
    <w:rsid w:val="11203CB7"/>
    <w:rsid w:val="11437AD2"/>
    <w:rsid w:val="11623F98"/>
    <w:rsid w:val="11C7BF61"/>
    <w:rsid w:val="11C7BF61"/>
    <w:rsid w:val="11D5B9AB"/>
    <w:rsid w:val="120E9FDB"/>
    <w:rsid w:val="121113D6"/>
    <w:rsid w:val="12195D26"/>
    <w:rsid w:val="126D1A17"/>
    <w:rsid w:val="137C909C"/>
    <w:rsid w:val="13B5B2F6"/>
    <w:rsid w:val="13CE8998"/>
    <w:rsid w:val="13FA5F03"/>
    <w:rsid w:val="1416A968"/>
    <w:rsid w:val="1452D2C0"/>
    <w:rsid w:val="14536214"/>
    <w:rsid w:val="145869E1"/>
    <w:rsid w:val="145972C0"/>
    <w:rsid w:val="1497D2ED"/>
    <w:rsid w:val="14E424AC"/>
    <w:rsid w:val="155E01BB"/>
    <w:rsid w:val="15780AF7"/>
    <w:rsid w:val="1585B8C5"/>
    <w:rsid w:val="15A726FD"/>
    <w:rsid w:val="15E3D1C2"/>
    <w:rsid w:val="16457915"/>
    <w:rsid w:val="16AD53F6"/>
    <w:rsid w:val="17479CA0"/>
    <w:rsid w:val="17542263"/>
    <w:rsid w:val="1770DB82"/>
    <w:rsid w:val="181CC46F"/>
    <w:rsid w:val="19008F13"/>
    <w:rsid w:val="19008F4E"/>
    <w:rsid w:val="1913A99F"/>
    <w:rsid w:val="1940AC20"/>
    <w:rsid w:val="1940AC20"/>
    <w:rsid w:val="198778FD"/>
    <w:rsid w:val="19A70099"/>
    <w:rsid w:val="1A14F26A"/>
    <w:rsid w:val="1A2BAD60"/>
    <w:rsid w:val="1A3CB989"/>
    <w:rsid w:val="1A774EF1"/>
    <w:rsid w:val="1A7BFBE8"/>
    <w:rsid w:val="1A9CD34E"/>
    <w:rsid w:val="1B112692"/>
    <w:rsid w:val="1B16EBBC"/>
    <w:rsid w:val="1B2F9BDF"/>
    <w:rsid w:val="1B5232F1"/>
    <w:rsid w:val="1B7713D1"/>
    <w:rsid w:val="1B7C9485"/>
    <w:rsid w:val="1BA4C732"/>
    <w:rsid w:val="1BADE77A"/>
    <w:rsid w:val="1BED704E"/>
    <w:rsid w:val="1C0665C1"/>
    <w:rsid w:val="1C4C0EB7"/>
    <w:rsid w:val="1C681869"/>
    <w:rsid w:val="1CAC9D75"/>
    <w:rsid w:val="1CB2FDAB"/>
    <w:rsid w:val="1CC688A1"/>
    <w:rsid w:val="1CC876D9"/>
    <w:rsid w:val="1D687603"/>
    <w:rsid w:val="1D6F41B2"/>
    <w:rsid w:val="1D87B1A0"/>
    <w:rsid w:val="1DA12093"/>
    <w:rsid w:val="1E515A88"/>
    <w:rsid w:val="1E84F322"/>
    <w:rsid w:val="1E8B0B0A"/>
    <w:rsid w:val="1EB1A6CE"/>
    <w:rsid w:val="1EB8C042"/>
    <w:rsid w:val="1EE787DE"/>
    <w:rsid w:val="1F490500"/>
    <w:rsid w:val="1F97DAFE"/>
    <w:rsid w:val="1F9D2D4F"/>
    <w:rsid w:val="1FB0940B"/>
    <w:rsid w:val="2019BB41"/>
    <w:rsid w:val="201D26C8"/>
    <w:rsid w:val="212F006F"/>
    <w:rsid w:val="21360F6A"/>
    <w:rsid w:val="21D8A13A"/>
    <w:rsid w:val="22359217"/>
    <w:rsid w:val="22671D07"/>
    <w:rsid w:val="22A6EDEC"/>
    <w:rsid w:val="22B765EE"/>
    <w:rsid w:val="22DD0340"/>
    <w:rsid w:val="2331684B"/>
    <w:rsid w:val="23317B2B"/>
    <w:rsid w:val="234C83AE"/>
    <w:rsid w:val="23D9D79F"/>
    <w:rsid w:val="2415ABED"/>
    <w:rsid w:val="24399659"/>
    <w:rsid w:val="245F0B9C"/>
    <w:rsid w:val="24BBEB6C"/>
    <w:rsid w:val="24D2152C"/>
    <w:rsid w:val="2503DC1D"/>
    <w:rsid w:val="2504C4C3"/>
    <w:rsid w:val="251E7681"/>
    <w:rsid w:val="2594F5E9"/>
    <w:rsid w:val="2604A035"/>
    <w:rsid w:val="26422002"/>
    <w:rsid w:val="2653B251"/>
    <w:rsid w:val="26E22D3D"/>
    <w:rsid w:val="26F8D082"/>
    <w:rsid w:val="271C84FB"/>
    <w:rsid w:val="2750402A"/>
    <w:rsid w:val="27B37731"/>
    <w:rsid w:val="27ED738C"/>
    <w:rsid w:val="2838110F"/>
    <w:rsid w:val="2838110F"/>
    <w:rsid w:val="2885D5B0"/>
    <w:rsid w:val="28954145"/>
    <w:rsid w:val="28B5E808"/>
    <w:rsid w:val="28BF2237"/>
    <w:rsid w:val="28EB12DA"/>
    <w:rsid w:val="2915555C"/>
    <w:rsid w:val="295BA8B1"/>
    <w:rsid w:val="295C5045"/>
    <w:rsid w:val="29D23722"/>
    <w:rsid w:val="2A698FEB"/>
    <w:rsid w:val="2A774000"/>
    <w:rsid w:val="2A8523E1"/>
    <w:rsid w:val="2AB23FBA"/>
    <w:rsid w:val="2AEB5BEC"/>
    <w:rsid w:val="2B3980F2"/>
    <w:rsid w:val="2B3B2275"/>
    <w:rsid w:val="2B798FDD"/>
    <w:rsid w:val="2BC3FE95"/>
    <w:rsid w:val="2C245E6D"/>
    <w:rsid w:val="2C51A704"/>
    <w:rsid w:val="2C5B8918"/>
    <w:rsid w:val="2CCDFC8D"/>
    <w:rsid w:val="2CF5B457"/>
    <w:rsid w:val="2D7D12CF"/>
    <w:rsid w:val="2D7F644A"/>
    <w:rsid w:val="2D954DA7"/>
    <w:rsid w:val="2DAF1B31"/>
    <w:rsid w:val="2E1DD23B"/>
    <w:rsid w:val="2E1DD23B"/>
    <w:rsid w:val="2E294DC5"/>
    <w:rsid w:val="2E681374"/>
    <w:rsid w:val="2EA7AB8D"/>
    <w:rsid w:val="2F07F2B0"/>
    <w:rsid w:val="2F87BE1D"/>
    <w:rsid w:val="2FA04874"/>
    <w:rsid w:val="2FA04874"/>
    <w:rsid w:val="2FA4CAA8"/>
    <w:rsid w:val="3008039D"/>
    <w:rsid w:val="30133A70"/>
    <w:rsid w:val="30168567"/>
    <w:rsid w:val="30CC5E96"/>
    <w:rsid w:val="3119EECB"/>
    <w:rsid w:val="313990FB"/>
    <w:rsid w:val="3161458F"/>
    <w:rsid w:val="316B46F0"/>
    <w:rsid w:val="31C3F471"/>
    <w:rsid w:val="31CC50EB"/>
    <w:rsid w:val="31E6A686"/>
    <w:rsid w:val="3236C9DF"/>
    <w:rsid w:val="32A0128C"/>
    <w:rsid w:val="32A5C93D"/>
    <w:rsid w:val="32E0E532"/>
    <w:rsid w:val="32EC0466"/>
    <w:rsid w:val="33590C60"/>
    <w:rsid w:val="336698DC"/>
    <w:rsid w:val="3373FF9D"/>
    <w:rsid w:val="33A0951F"/>
    <w:rsid w:val="33F6B263"/>
    <w:rsid w:val="340309CB"/>
    <w:rsid w:val="341AEF0C"/>
    <w:rsid w:val="3424F23F"/>
    <w:rsid w:val="344B1BF0"/>
    <w:rsid w:val="3455177E"/>
    <w:rsid w:val="3471AC3E"/>
    <w:rsid w:val="348F4467"/>
    <w:rsid w:val="34935720"/>
    <w:rsid w:val="34C9D4EA"/>
    <w:rsid w:val="34CF4F99"/>
    <w:rsid w:val="350B8378"/>
    <w:rsid w:val="352959EE"/>
    <w:rsid w:val="356767DC"/>
    <w:rsid w:val="356E1D14"/>
    <w:rsid w:val="35834C5A"/>
    <w:rsid w:val="362AC057"/>
    <w:rsid w:val="36516E77"/>
    <w:rsid w:val="3660B96E"/>
    <w:rsid w:val="367EB863"/>
    <w:rsid w:val="3682BA3A"/>
    <w:rsid w:val="36F738CD"/>
    <w:rsid w:val="3738DD3F"/>
    <w:rsid w:val="37437D02"/>
    <w:rsid w:val="375FED13"/>
    <w:rsid w:val="377CA272"/>
    <w:rsid w:val="37F869AB"/>
    <w:rsid w:val="38024F89"/>
    <w:rsid w:val="3828340F"/>
    <w:rsid w:val="382AA793"/>
    <w:rsid w:val="38360C06"/>
    <w:rsid w:val="383F129B"/>
    <w:rsid w:val="383F129B"/>
    <w:rsid w:val="38517FE9"/>
    <w:rsid w:val="385F8C5A"/>
    <w:rsid w:val="38633B20"/>
    <w:rsid w:val="38B96A93"/>
    <w:rsid w:val="391BE0D6"/>
    <w:rsid w:val="391EFBCF"/>
    <w:rsid w:val="39E3FA37"/>
    <w:rsid w:val="39F341A9"/>
    <w:rsid w:val="3A083864"/>
    <w:rsid w:val="3A48E4A6"/>
    <w:rsid w:val="3A49A797"/>
    <w:rsid w:val="3A68A5A5"/>
    <w:rsid w:val="3A9E8A2E"/>
    <w:rsid w:val="3B0AC24F"/>
    <w:rsid w:val="3BCE7C2B"/>
    <w:rsid w:val="3BCE7C2B"/>
    <w:rsid w:val="3C72B626"/>
    <w:rsid w:val="3C8E3541"/>
    <w:rsid w:val="3D0A9892"/>
    <w:rsid w:val="3D76C930"/>
    <w:rsid w:val="3D86DCC1"/>
    <w:rsid w:val="3D96327E"/>
    <w:rsid w:val="3E192C66"/>
    <w:rsid w:val="3E29D763"/>
    <w:rsid w:val="3E3A772B"/>
    <w:rsid w:val="3E644273"/>
    <w:rsid w:val="3E8C72B9"/>
    <w:rsid w:val="3EFF7FF3"/>
    <w:rsid w:val="3F1D5DD3"/>
    <w:rsid w:val="3F494671"/>
    <w:rsid w:val="3FCAA384"/>
    <w:rsid w:val="3FD79D39"/>
    <w:rsid w:val="404B4F51"/>
    <w:rsid w:val="408B8660"/>
    <w:rsid w:val="40BE13CC"/>
    <w:rsid w:val="40C0B624"/>
    <w:rsid w:val="40F4E95B"/>
    <w:rsid w:val="4104BF32"/>
    <w:rsid w:val="4138C19D"/>
    <w:rsid w:val="41694DFD"/>
    <w:rsid w:val="42263738"/>
    <w:rsid w:val="42338464"/>
    <w:rsid w:val="42430CA3"/>
    <w:rsid w:val="424B3D9C"/>
    <w:rsid w:val="42892974"/>
    <w:rsid w:val="428BC932"/>
    <w:rsid w:val="42A6D4A2"/>
    <w:rsid w:val="42F358A6"/>
    <w:rsid w:val="4332B356"/>
    <w:rsid w:val="433C013C"/>
    <w:rsid w:val="43AE591E"/>
    <w:rsid w:val="43D4975E"/>
    <w:rsid w:val="443F8014"/>
    <w:rsid w:val="4469832A"/>
    <w:rsid w:val="44C7B41E"/>
    <w:rsid w:val="44C7B41E"/>
    <w:rsid w:val="44DABEB0"/>
    <w:rsid w:val="453A08B9"/>
    <w:rsid w:val="455393B8"/>
    <w:rsid w:val="456B22D8"/>
    <w:rsid w:val="456BA4F6"/>
    <w:rsid w:val="46CBDEC5"/>
    <w:rsid w:val="46FAC96E"/>
    <w:rsid w:val="4723E960"/>
    <w:rsid w:val="475419FD"/>
    <w:rsid w:val="477B147B"/>
    <w:rsid w:val="47BBFDF8"/>
    <w:rsid w:val="47F42025"/>
    <w:rsid w:val="483EA7B6"/>
    <w:rsid w:val="48BD9EFA"/>
    <w:rsid w:val="4989FF0A"/>
    <w:rsid w:val="4989FF0A"/>
    <w:rsid w:val="49AB0F34"/>
    <w:rsid w:val="49B181CC"/>
    <w:rsid w:val="49D5A322"/>
    <w:rsid w:val="4A03C37F"/>
    <w:rsid w:val="4A03C37F"/>
    <w:rsid w:val="4A278C8B"/>
    <w:rsid w:val="4A446072"/>
    <w:rsid w:val="4A7C0D49"/>
    <w:rsid w:val="4A99C4A4"/>
    <w:rsid w:val="4AB6EB96"/>
    <w:rsid w:val="4B1BF881"/>
    <w:rsid w:val="4B1BF881"/>
    <w:rsid w:val="4B3B34FB"/>
    <w:rsid w:val="4B7217DB"/>
    <w:rsid w:val="4BD8EBCB"/>
    <w:rsid w:val="4BDD2AC4"/>
    <w:rsid w:val="4C01DE35"/>
    <w:rsid w:val="4C42FD6C"/>
    <w:rsid w:val="4C43B9F6"/>
    <w:rsid w:val="4C440508"/>
    <w:rsid w:val="4CA95636"/>
    <w:rsid w:val="4CB4CEDE"/>
    <w:rsid w:val="4CB942B1"/>
    <w:rsid w:val="4CF9C45B"/>
    <w:rsid w:val="4D18BF26"/>
    <w:rsid w:val="4D19A1F6"/>
    <w:rsid w:val="4D4E5DE1"/>
    <w:rsid w:val="4D7E516F"/>
    <w:rsid w:val="4DAA6B90"/>
    <w:rsid w:val="4DFA48D1"/>
    <w:rsid w:val="4E3FC4F8"/>
    <w:rsid w:val="4E57AC4F"/>
    <w:rsid w:val="4E65288A"/>
    <w:rsid w:val="4E84FA42"/>
    <w:rsid w:val="4E84FA42"/>
    <w:rsid w:val="4EA77BC5"/>
    <w:rsid w:val="4EB4A2BF"/>
    <w:rsid w:val="4EC5761D"/>
    <w:rsid w:val="4EC67FB2"/>
    <w:rsid w:val="4EC67FB2"/>
    <w:rsid w:val="4F0356FE"/>
    <w:rsid w:val="4F321AAD"/>
    <w:rsid w:val="4F548EFF"/>
    <w:rsid w:val="4F69F9A9"/>
    <w:rsid w:val="4F759DBF"/>
    <w:rsid w:val="4F8BB349"/>
    <w:rsid w:val="4F8BB349"/>
    <w:rsid w:val="5026F416"/>
    <w:rsid w:val="50561486"/>
    <w:rsid w:val="508EB298"/>
    <w:rsid w:val="5093B3DC"/>
    <w:rsid w:val="50F11B85"/>
    <w:rsid w:val="5118414A"/>
    <w:rsid w:val="51363D52"/>
    <w:rsid w:val="52694629"/>
    <w:rsid w:val="5273A00F"/>
    <w:rsid w:val="52A1E066"/>
    <w:rsid w:val="52E90215"/>
    <w:rsid w:val="52F084CE"/>
    <w:rsid w:val="5342128F"/>
    <w:rsid w:val="53B993F7"/>
    <w:rsid w:val="53B9BCD0"/>
    <w:rsid w:val="53BDD9BE"/>
    <w:rsid w:val="5417DD1E"/>
    <w:rsid w:val="541B53EA"/>
    <w:rsid w:val="545669CA"/>
    <w:rsid w:val="551B82CC"/>
    <w:rsid w:val="555C84D8"/>
    <w:rsid w:val="5565AD50"/>
    <w:rsid w:val="5572900D"/>
    <w:rsid w:val="5589D40B"/>
    <w:rsid w:val="558D56D7"/>
    <w:rsid w:val="55BB6C94"/>
    <w:rsid w:val="55E9CC78"/>
    <w:rsid w:val="56A42A83"/>
    <w:rsid w:val="56A9FD30"/>
    <w:rsid w:val="56ADA5D2"/>
    <w:rsid w:val="56ADA5D2"/>
    <w:rsid w:val="56B65901"/>
    <w:rsid w:val="56DD8543"/>
    <w:rsid w:val="571B9296"/>
    <w:rsid w:val="57DEE552"/>
    <w:rsid w:val="57DEE552"/>
    <w:rsid w:val="57E836B4"/>
    <w:rsid w:val="582359FF"/>
    <w:rsid w:val="582DA365"/>
    <w:rsid w:val="58CB1F9B"/>
    <w:rsid w:val="58FAABC1"/>
    <w:rsid w:val="593F41A5"/>
    <w:rsid w:val="598B8D6F"/>
    <w:rsid w:val="599BDA3F"/>
    <w:rsid w:val="59A5219A"/>
    <w:rsid w:val="59C4637C"/>
    <w:rsid w:val="59E94DFC"/>
    <w:rsid w:val="5A1019FB"/>
    <w:rsid w:val="5A14B0CF"/>
    <w:rsid w:val="5A1CFD60"/>
    <w:rsid w:val="5A2D2FE9"/>
    <w:rsid w:val="5A61854D"/>
    <w:rsid w:val="5AE57442"/>
    <w:rsid w:val="5AF388A8"/>
    <w:rsid w:val="5B53F8C7"/>
    <w:rsid w:val="5B61710D"/>
    <w:rsid w:val="5B81C63C"/>
    <w:rsid w:val="5B966021"/>
    <w:rsid w:val="5B9E8078"/>
    <w:rsid w:val="5BA7E837"/>
    <w:rsid w:val="5BD4CE09"/>
    <w:rsid w:val="5C3D1A04"/>
    <w:rsid w:val="5C4ED4C6"/>
    <w:rsid w:val="5C8868BD"/>
    <w:rsid w:val="5CA1978C"/>
    <w:rsid w:val="5CA9567E"/>
    <w:rsid w:val="5CD2C86B"/>
    <w:rsid w:val="5D242F4D"/>
    <w:rsid w:val="5D3B5AF1"/>
    <w:rsid w:val="5D3B5AF1"/>
    <w:rsid w:val="5D4BC0BB"/>
    <w:rsid w:val="5D68E123"/>
    <w:rsid w:val="5D76AADE"/>
    <w:rsid w:val="5D8BE25B"/>
    <w:rsid w:val="5D956454"/>
    <w:rsid w:val="5DE84284"/>
    <w:rsid w:val="5DFB2B9B"/>
    <w:rsid w:val="5E99F413"/>
    <w:rsid w:val="5E9A58B5"/>
    <w:rsid w:val="5EE0E06C"/>
    <w:rsid w:val="5F01D3A4"/>
    <w:rsid w:val="5F20506F"/>
    <w:rsid w:val="5FB0ADFF"/>
    <w:rsid w:val="5FF8CA30"/>
    <w:rsid w:val="601A68F7"/>
    <w:rsid w:val="601CCA48"/>
    <w:rsid w:val="604EF0C6"/>
    <w:rsid w:val="604EF0C6"/>
    <w:rsid w:val="605EC1A2"/>
    <w:rsid w:val="608B6048"/>
    <w:rsid w:val="60A02F8B"/>
    <w:rsid w:val="60C4D50E"/>
    <w:rsid w:val="612BAEA4"/>
    <w:rsid w:val="6164E99B"/>
    <w:rsid w:val="616998C4"/>
    <w:rsid w:val="61EEA1C4"/>
    <w:rsid w:val="622E64ED"/>
    <w:rsid w:val="6239C58F"/>
    <w:rsid w:val="626E54A4"/>
    <w:rsid w:val="62945619"/>
    <w:rsid w:val="62AD7B27"/>
    <w:rsid w:val="631CF753"/>
    <w:rsid w:val="632183FF"/>
    <w:rsid w:val="6334FDF8"/>
    <w:rsid w:val="633EAB11"/>
    <w:rsid w:val="634B3F2A"/>
    <w:rsid w:val="63A2216D"/>
    <w:rsid w:val="63FBB6D1"/>
    <w:rsid w:val="63FBB6D1"/>
    <w:rsid w:val="6451CACF"/>
    <w:rsid w:val="6479D0B8"/>
    <w:rsid w:val="64C1E3DE"/>
    <w:rsid w:val="64FC664F"/>
    <w:rsid w:val="65C06AEC"/>
    <w:rsid w:val="65DC3406"/>
    <w:rsid w:val="65DC3406"/>
    <w:rsid w:val="65DED2EA"/>
    <w:rsid w:val="66141BA9"/>
    <w:rsid w:val="66B30E43"/>
    <w:rsid w:val="66DE06ED"/>
    <w:rsid w:val="670F52EA"/>
    <w:rsid w:val="6742B8BB"/>
    <w:rsid w:val="674A3AFC"/>
    <w:rsid w:val="67AE9998"/>
    <w:rsid w:val="67C9C23E"/>
    <w:rsid w:val="67DCD8CB"/>
    <w:rsid w:val="680F81EA"/>
    <w:rsid w:val="681A0924"/>
    <w:rsid w:val="681EE790"/>
    <w:rsid w:val="687D38B9"/>
    <w:rsid w:val="689E33FC"/>
    <w:rsid w:val="68E15BE5"/>
    <w:rsid w:val="68E35553"/>
    <w:rsid w:val="69A0CA3C"/>
    <w:rsid w:val="69C8B801"/>
    <w:rsid w:val="69CF675A"/>
    <w:rsid w:val="69FE3EF9"/>
    <w:rsid w:val="6A32B790"/>
    <w:rsid w:val="6A36C4BF"/>
    <w:rsid w:val="6ABA64E4"/>
    <w:rsid w:val="6ABC82F0"/>
    <w:rsid w:val="6AC56C48"/>
    <w:rsid w:val="6ACE4595"/>
    <w:rsid w:val="6B0CBF6F"/>
    <w:rsid w:val="6B166528"/>
    <w:rsid w:val="6B941AED"/>
    <w:rsid w:val="6CA93753"/>
    <w:rsid w:val="6CB15B31"/>
    <w:rsid w:val="6CCC8D9A"/>
    <w:rsid w:val="6D526D34"/>
    <w:rsid w:val="6D5B7EB9"/>
    <w:rsid w:val="6DC6B684"/>
    <w:rsid w:val="6DCADDD8"/>
    <w:rsid w:val="6E27D6CA"/>
    <w:rsid w:val="6E3127C2"/>
    <w:rsid w:val="6E43ACDA"/>
    <w:rsid w:val="6E4EEA39"/>
    <w:rsid w:val="6EA2B5E0"/>
    <w:rsid w:val="6EFE68F1"/>
    <w:rsid w:val="6F0A472F"/>
    <w:rsid w:val="6F40E2C9"/>
    <w:rsid w:val="6F7D8B58"/>
    <w:rsid w:val="6FD02D46"/>
    <w:rsid w:val="6FD558EB"/>
    <w:rsid w:val="6FDC9A72"/>
    <w:rsid w:val="6FE30E74"/>
    <w:rsid w:val="6FF83DCD"/>
    <w:rsid w:val="7050BCB6"/>
    <w:rsid w:val="705E4430"/>
    <w:rsid w:val="70E690E7"/>
    <w:rsid w:val="70E77B01"/>
    <w:rsid w:val="70E8A736"/>
    <w:rsid w:val="70FEC953"/>
    <w:rsid w:val="7132A9E7"/>
    <w:rsid w:val="717637FC"/>
    <w:rsid w:val="717637FC"/>
    <w:rsid w:val="717B0CB1"/>
    <w:rsid w:val="71AE2111"/>
    <w:rsid w:val="71C30067"/>
    <w:rsid w:val="72263349"/>
    <w:rsid w:val="72367AC6"/>
    <w:rsid w:val="72C3BC8C"/>
    <w:rsid w:val="72D6C324"/>
    <w:rsid w:val="72DFAEE5"/>
    <w:rsid w:val="738B9081"/>
    <w:rsid w:val="73938F30"/>
    <w:rsid w:val="73ABE660"/>
    <w:rsid w:val="73B94778"/>
    <w:rsid w:val="73B94778"/>
    <w:rsid w:val="741A4AC5"/>
    <w:rsid w:val="743BC1BC"/>
    <w:rsid w:val="74BC080F"/>
    <w:rsid w:val="74D3FB3F"/>
    <w:rsid w:val="75193533"/>
    <w:rsid w:val="7521B004"/>
    <w:rsid w:val="7576617D"/>
    <w:rsid w:val="759905DF"/>
    <w:rsid w:val="759D9E21"/>
    <w:rsid w:val="75A726E3"/>
    <w:rsid w:val="761C3181"/>
    <w:rsid w:val="7636E011"/>
    <w:rsid w:val="7683CD80"/>
    <w:rsid w:val="76CD1AD0"/>
    <w:rsid w:val="770C3345"/>
    <w:rsid w:val="771C55D9"/>
    <w:rsid w:val="77638104"/>
    <w:rsid w:val="7776FCDA"/>
    <w:rsid w:val="7792C34E"/>
    <w:rsid w:val="779A418C"/>
    <w:rsid w:val="77FB05C5"/>
    <w:rsid w:val="781A802A"/>
    <w:rsid w:val="781A802A"/>
    <w:rsid w:val="79433748"/>
    <w:rsid w:val="794667B3"/>
    <w:rsid w:val="794FD4B9"/>
    <w:rsid w:val="794FD4B9"/>
    <w:rsid w:val="79A7D7A6"/>
    <w:rsid w:val="79BA2246"/>
    <w:rsid w:val="79BD5BF7"/>
    <w:rsid w:val="79BD5BF7"/>
    <w:rsid w:val="7A024932"/>
    <w:rsid w:val="7A04C545"/>
    <w:rsid w:val="7A099489"/>
    <w:rsid w:val="7A297F0A"/>
    <w:rsid w:val="7B182BBA"/>
    <w:rsid w:val="7B310192"/>
    <w:rsid w:val="7B6567DF"/>
    <w:rsid w:val="7B70DFF0"/>
    <w:rsid w:val="7B81FEC1"/>
    <w:rsid w:val="7B87A504"/>
    <w:rsid w:val="7B9606CB"/>
    <w:rsid w:val="7B96E4FF"/>
    <w:rsid w:val="7BCBB1F0"/>
    <w:rsid w:val="7C251E1A"/>
    <w:rsid w:val="7C6384AD"/>
    <w:rsid w:val="7C7DDA40"/>
    <w:rsid w:val="7CA4F679"/>
    <w:rsid w:val="7CBB8F88"/>
    <w:rsid w:val="7CBB8F88"/>
    <w:rsid w:val="7CCA2D81"/>
    <w:rsid w:val="7CDBBC8D"/>
    <w:rsid w:val="7D264638"/>
    <w:rsid w:val="7D60D092"/>
    <w:rsid w:val="7D6943AE"/>
    <w:rsid w:val="7D7377C1"/>
    <w:rsid w:val="7D986BAE"/>
    <w:rsid w:val="7D9DA8B4"/>
    <w:rsid w:val="7DE8543F"/>
    <w:rsid w:val="7E1D70F1"/>
    <w:rsid w:val="7E2E0E36"/>
    <w:rsid w:val="7E993453"/>
    <w:rsid w:val="7EBE37D9"/>
    <w:rsid w:val="7EC08C39"/>
    <w:rsid w:val="7F11E2EC"/>
    <w:rsid w:val="7F7C9E50"/>
    <w:rsid w:val="7F955D4C"/>
    <w:rsid w:val="7F99C39B"/>
    <w:rsid w:val="7F9D1647"/>
    <w:rsid w:val="7FC0BF7D"/>
    <w:rsid w:val="7FE89DE1"/>
    <w:rsid w:val="7FF83A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00EA12"/>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3" w:semiHidden="1" w:unhideWhenUsed="1" w:qFormat="1"/>
    <w:lsdException w:name="heading 3" w:uiPriority="3" w:semiHidden="1" w:unhideWhenUsed="1" w:qFormat="1"/>
    <w:lsdException w:name="heading 4" w:uiPriority="3" w:semiHidden="1" w:unhideWhenUsed="1" w:qFormat="1"/>
    <w:lsdException w:name="heading 5" w:uiPriority="3" w:semiHidden="1" w:unhideWhenUsed="1" w:qFormat="1"/>
    <w:lsdException w:name="heading 6" w:uiPriority="9" w:semiHidden="1" w:qFormat="1"/>
    <w:lsdException w:name="heading 7" w:uiPriority="9" w:semiHidden="1" w:qFormat="1"/>
    <w:lsdException w:name="heading 8" w:uiPriority="9" w:semiHidden="1" w:qFormat="1"/>
    <w:lsdException w:name="heading 9" w:uiPriority="9" w:semiHidden="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semiHidden="1" w:unhideWhenUsed="1" w:qFormat="1"/>
    <w:lsdException w:name="Emphasis" w:uiPriority="20" w:semiHidden="1"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unhideWhenUsed="1" w:qFormat="1"/>
    <w:lsdException w:name="Quote" w:uiPriority="29" w:semiHidden="1" w:unhideWhenUsed="1" w:qFormat="1"/>
    <w:lsdException w:name="Intense Quote" w:uiPriority="30"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unhideWhenUsed="1" w:qFormat="1"/>
    <w:lsdException w:name="Intense Emphasis" w:uiPriority="21" w:semiHidden="1" w:unhideWhenUsed="1" w:qFormat="1"/>
    <w:lsdException w:name="Subtle Reference" w:uiPriority="31" w:semiHidden="1" w:unhideWhenUsed="1" w:qFormat="1"/>
    <w:lsdException w:name="Intense Reference" w:uiPriority="32" w:semiHidden="1" w:unhideWhenUsed="1" w:qFormat="1"/>
    <w:lsdException w:name="Book Title" w:uiPriority="33" w:semiHidden="1" w:unhideWhenUsed="1" w:qFormat="1"/>
    <w:lsdException w:name="Bibliography" w:uiPriority="37" w:semiHidden="1" w:unhideWhenUsed="1" w:qFormat="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hAnsiTheme="majorHAnsi" w:eastAsiaTheme="majorEastAsia"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hAnsiTheme="majorHAnsi" w:eastAsiaTheme="majorEastAsia"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hAnsiTheme="majorHAnsi" w:eastAsiaTheme="majorEastAsia"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hAnsiTheme="majorHAnsi" w:eastAsiaTheme="majorEastAsia"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hAnsiTheme="majorHAnsi" w:eastAsiaTheme="majorEastAsia"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hAnsiTheme="majorHAnsi" w:eastAsiaTheme="majorEastAsia"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hAnsiTheme="majorHAnsi" w:eastAsiaTheme="majorEastAsia"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hAnsiTheme="majorHAnsi"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hAnsiTheme="majorHAnsi" w:eastAsiaTheme="majorEastAsia" w:cstheme="majorBidi"/>
      <w:i/>
      <w:iCs/>
      <w:color w:val="272727" w:themeColor="text1" w:themeTint="D8"/>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SectionTitle" w:customStyle="1">
    <w:name w:val="Section Title"/>
    <w:basedOn w:val="Normal"/>
    <w:next w:val="Normal"/>
    <w:uiPriority w:val="15"/>
    <w:qFormat/>
    <w:rsid w:val="002C79E6"/>
    <w:pPr>
      <w:pageBreakBefore/>
      <w:ind w:firstLine="0"/>
      <w:jc w:val="center"/>
      <w:outlineLvl w:val="0"/>
    </w:pPr>
    <w:rPr>
      <w:rFonts w:asciiTheme="majorHAnsi" w:hAnsiTheme="majorHAnsi" w:eastAsiaTheme="majorEastAsia" w:cstheme="majorBidi"/>
      <w:b/>
      <w:color w:val="auto"/>
    </w:rPr>
  </w:style>
  <w:style w:type="paragraph" w:styleId="Header">
    <w:name w:val="header"/>
    <w:basedOn w:val="Normal"/>
    <w:link w:val="HeaderChar"/>
    <w:uiPriority w:val="99"/>
    <w:unhideWhenUsed/>
    <w:qFormat/>
    <w:pPr>
      <w:spacing w:line="240" w:lineRule="auto"/>
      <w:ind w:firstLine="0"/>
    </w:pPr>
  </w:style>
  <w:style w:type="character" w:styleId="HeaderChar" w:customStyle="1">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styleId="Heading1Char" w:customStyle="1">
    <w:name w:val="Heading 1 Char"/>
    <w:basedOn w:val="DefaultParagraphFont"/>
    <w:link w:val="Heading1"/>
    <w:uiPriority w:val="3"/>
    <w:rsid w:val="002C79E6"/>
    <w:rPr>
      <w:rFonts w:asciiTheme="majorHAnsi" w:hAnsiTheme="majorHAnsi" w:eastAsiaTheme="majorEastAsia" w:cstheme="majorBidi"/>
      <w:b/>
      <w:bCs/>
      <w:sz w:val="22"/>
    </w:rPr>
  </w:style>
  <w:style w:type="character" w:styleId="Heading2Char" w:customStyle="1">
    <w:name w:val="Heading 2 Char"/>
    <w:basedOn w:val="DefaultParagraphFont"/>
    <w:link w:val="Heading2"/>
    <w:uiPriority w:val="3"/>
    <w:rsid w:val="00C00F8F"/>
    <w:rPr>
      <w:rFonts w:asciiTheme="majorHAnsi" w:hAnsiTheme="majorHAnsi" w:eastAsiaTheme="majorEastAsia"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hAnsiTheme="majorHAnsi" w:eastAsiaTheme="majorEastAsia" w:cstheme="majorBidi"/>
      <w:b/>
    </w:rPr>
  </w:style>
  <w:style w:type="character" w:styleId="TitleChar" w:customStyle="1">
    <w:name w:val="Title Char"/>
    <w:basedOn w:val="DefaultParagraphFont"/>
    <w:link w:val="Title"/>
    <w:uiPriority w:val="16"/>
    <w:rsid w:val="00B863FB"/>
    <w:rPr>
      <w:rFonts w:asciiTheme="majorHAnsi" w:hAnsiTheme="majorHAnsi" w:eastAsiaTheme="majorEastAsia" w:cstheme="majorBidi"/>
      <w:b/>
      <w:sz w:val="22"/>
    </w:rPr>
  </w:style>
  <w:style w:type="character" w:styleId="Emphasis">
    <w:name w:val="Emphasis"/>
    <w:basedOn w:val="DefaultParagraphFont"/>
    <w:uiPriority w:val="3"/>
    <w:unhideWhenUsed/>
    <w:qFormat/>
    <w:rPr>
      <w:i/>
      <w:iCs/>
    </w:rPr>
  </w:style>
  <w:style w:type="character" w:styleId="Heading3Char" w:customStyle="1">
    <w:name w:val="Heading 3 Char"/>
    <w:basedOn w:val="DefaultParagraphFont"/>
    <w:link w:val="Heading3"/>
    <w:uiPriority w:val="3"/>
    <w:rsid w:val="00C00F8F"/>
    <w:rPr>
      <w:rFonts w:asciiTheme="majorHAnsi" w:hAnsiTheme="majorHAnsi" w:eastAsiaTheme="majorEastAsia" w:cstheme="majorBidi"/>
      <w:b/>
      <w:bCs/>
      <w:i/>
      <w:sz w:val="22"/>
    </w:rPr>
  </w:style>
  <w:style w:type="character" w:styleId="Heading4Char" w:customStyle="1">
    <w:name w:val="Heading 4 Char"/>
    <w:basedOn w:val="DefaultParagraphFont"/>
    <w:link w:val="Heading4"/>
    <w:uiPriority w:val="3"/>
    <w:rsid w:val="00664C1A"/>
    <w:rPr>
      <w:rFonts w:asciiTheme="majorHAnsi" w:hAnsiTheme="majorHAnsi" w:eastAsiaTheme="majorEastAsia" w:cstheme="majorBidi"/>
      <w:b/>
      <w:bCs/>
      <w:iCs/>
      <w:sz w:val="22"/>
    </w:rPr>
  </w:style>
  <w:style w:type="character" w:styleId="Heading5Char" w:customStyle="1">
    <w:name w:val="Heading 5 Char"/>
    <w:basedOn w:val="DefaultParagraphFont"/>
    <w:link w:val="Heading5"/>
    <w:uiPriority w:val="3"/>
    <w:rsid w:val="00664C1A"/>
    <w:rPr>
      <w:rFonts w:asciiTheme="majorHAnsi" w:hAnsiTheme="majorHAnsi" w:eastAsiaTheme="majorEastAsia"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styleId="BalloonTextChar" w:customStyle="1">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color="DDDDDD" w:themeColor="accent1" w:sz="2" w:space="10" w:shadow="1"/>
        <w:left w:val="single" w:color="DDDDDD" w:themeColor="accent1" w:sz="2" w:space="10" w:shadow="1"/>
        <w:bottom w:val="single" w:color="DDDDDD" w:themeColor="accent1" w:sz="2" w:space="10" w:shadow="1"/>
        <w:right w:val="single" w:color="DDDDDD" w:themeColor="accent1" w:sz="2" w:space="10"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styleId="BodyTextChar" w:customStyle="1">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styleId="BodyText2Char" w:customStyle="1">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styleId="BodyText3Char" w:customStyle="1">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styleId="BodyTextFirstIndentChar" w:customStyle="1">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styleId="BodyTextIndentChar" w:customStyle="1">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styleId="BodyTextFirstIndent2Char" w:customStyle="1">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styleId="BodyTextIndent2Char" w:customStyle="1">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styleId="BodyTextIndent3Char" w:customStyle="1">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styleId="ClosingChar" w:customStyle="1">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styleId="CommentTextChar" w:customStyle="1">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styleId="CommentSubjectChar" w:customStyle="1">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styleId="DateChar" w:customStyle="1">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styleId="DocumentMapChar" w:customStyle="1">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styleId="E-mailSignatureChar" w:customStyle="1">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styleId="FootnoteTextChar" w:customStyle="1">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Space="180" w:wrap="auto" w:hAnchor="page" w:xAlign="center" w:yAlign="bottom" w:hRule="exact"/>
      <w:spacing w:line="240" w:lineRule="auto"/>
      <w:ind w:left="2880" w:firstLine="0"/>
    </w:pPr>
    <w:rPr>
      <w:rFonts w:asciiTheme="majorHAnsi" w:hAnsiTheme="majorHAnsi" w:eastAsiaTheme="majorEastAsia" w:cstheme="majorBidi"/>
    </w:rPr>
  </w:style>
  <w:style w:type="paragraph" w:styleId="EnvelopeReturn">
    <w:name w:val="envelope return"/>
    <w:basedOn w:val="Normal"/>
    <w:uiPriority w:val="99"/>
    <w:semiHidden/>
    <w:unhideWhenUsed/>
    <w:pPr>
      <w:spacing w:line="240" w:lineRule="auto"/>
      <w:ind w:firstLine="0"/>
    </w:pPr>
    <w:rPr>
      <w:rFonts w:asciiTheme="majorHAnsi" w:hAnsiTheme="majorHAnsi" w:eastAsiaTheme="majorEastAsia" w:cstheme="majorBidi"/>
      <w:sz w:val="20"/>
      <w:szCs w:val="20"/>
    </w:rPr>
  </w:style>
  <w:style w:type="table" w:styleId="TableGrid">
    <w:name w:val="Table Grid"/>
    <w:basedOn w:val="TableNormal"/>
    <w:uiPriority w:val="39"/>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Light">
    <w:name w:val="Grid Table Light"/>
    <w:basedOn w:val="TableNormal"/>
    <w:uiPriority w:val="40"/>
    <w:pPr>
      <w:spacing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Heading6Char" w:customStyle="1">
    <w:name w:val="Heading 6 Char"/>
    <w:basedOn w:val="DefaultParagraphFont"/>
    <w:link w:val="Heading6"/>
    <w:uiPriority w:val="9"/>
    <w:semiHidden/>
    <w:rPr>
      <w:rFonts w:asciiTheme="majorHAnsi" w:hAnsiTheme="majorHAnsi" w:eastAsiaTheme="majorEastAsia" w:cstheme="majorBidi"/>
      <w:color w:val="6E6E6E" w:themeColor="accent1" w:themeShade="7F"/>
      <w:kern w:val="24"/>
    </w:rPr>
  </w:style>
  <w:style w:type="character" w:styleId="Heading7Char" w:customStyle="1">
    <w:name w:val="Heading 7 Char"/>
    <w:basedOn w:val="DefaultParagraphFont"/>
    <w:link w:val="Heading7"/>
    <w:uiPriority w:val="9"/>
    <w:semiHidden/>
    <w:rPr>
      <w:rFonts w:asciiTheme="majorHAnsi" w:hAnsiTheme="majorHAnsi" w:eastAsiaTheme="majorEastAsia" w:cstheme="majorBidi"/>
      <w:i/>
      <w:iCs/>
      <w:color w:val="6E6E6E" w:themeColor="accent1" w:themeShade="7F"/>
      <w:kern w:val="24"/>
    </w:rPr>
  </w:style>
  <w:style w:type="character" w:styleId="Heading8Char" w:customStyle="1">
    <w:name w:val="Heading 8 Char"/>
    <w:basedOn w:val="DefaultParagraphFont"/>
    <w:link w:val="Heading8"/>
    <w:uiPriority w:val="9"/>
    <w:semiHidden/>
    <w:rPr>
      <w:rFonts w:asciiTheme="majorHAnsi" w:hAnsiTheme="majorHAnsi" w:eastAsiaTheme="majorEastAsia" w:cstheme="majorBidi"/>
      <w:color w:val="272727" w:themeColor="text1" w:themeTint="D8"/>
      <w:kern w:val="24"/>
      <w:sz w:val="21"/>
      <w:szCs w:val="21"/>
    </w:rPr>
  </w:style>
  <w:style w:type="character" w:styleId="Heading9Char" w:customStyle="1">
    <w:name w:val="Heading 9 Char"/>
    <w:basedOn w:val="DefaultParagraphFont"/>
    <w:link w:val="Heading9"/>
    <w:uiPriority w:val="9"/>
    <w:semiHidden/>
    <w:rPr>
      <w:rFonts w:asciiTheme="majorHAnsi" w:hAnsiTheme="majorHAnsi" w:eastAsiaTheme="majorEastAsia"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styleId="HTMLAddressChar" w:customStyle="1">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styleId="HTMLPreformattedChar" w:customStyle="1">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hAnsiTheme="majorHAnsi" w:eastAsiaTheme="majorEastAsia" w:cstheme="majorBidi"/>
      <w:b/>
      <w:bCs/>
    </w:rPr>
  </w:style>
  <w:style w:type="paragraph" w:styleId="IntenseQuote">
    <w:name w:val="Intense Quote"/>
    <w:basedOn w:val="Normal"/>
    <w:next w:val="Normal"/>
    <w:link w:val="IntenseQuoteChar"/>
    <w:uiPriority w:val="30"/>
    <w:semiHidden/>
    <w:unhideWhenUsed/>
    <w:qFormat/>
    <w:pPr>
      <w:pBdr>
        <w:top w:val="single" w:color="DDDDDD" w:themeColor="accent1" w:sz="4" w:space="10"/>
        <w:bottom w:val="single" w:color="DDDDDD" w:themeColor="accent1" w:sz="4" w:space="10"/>
      </w:pBdr>
      <w:spacing w:before="360" w:after="360"/>
      <w:ind w:left="864" w:right="864" w:firstLine="0"/>
      <w:jc w:val="center"/>
    </w:pPr>
    <w:rPr>
      <w:i/>
      <w:iCs/>
      <w:color w:val="DDDDDD" w:themeColor="accent1"/>
    </w:rPr>
  </w:style>
  <w:style w:type="character" w:styleId="IntenseQuoteChar" w:customStyle="1">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styleId="MacroTextChar" w:customStyle="1">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color="auto" w:sz="6" w:space="1"/>
        <w:left w:val="single" w:color="auto" w:sz="6" w:space="1"/>
        <w:bottom w:val="single" w:color="auto" w:sz="6" w:space="1"/>
        <w:right w:val="single" w:color="auto" w:sz="6" w:space="1"/>
      </w:pBdr>
      <w:shd w:val="pct20" w:color="auto" w:fill="auto"/>
      <w:spacing w:line="240" w:lineRule="auto"/>
      <w:ind w:left="1080" w:firstLine="0"/>
    </w:pPr>
    <w:rPr>
      <w:rFonts w:asciiTheme="majorHAnsi" w:hAnsiTheme="majorHAnsi" w:eastAsiaTheme="majorEastAsia" w:cstheme="majorBidi"/>
    </w:rPr>
  </w:style>
  <w:style w:type="character" w:styleId="MessageHeaderChar" w:customStyle="1">
    <w:name w:val="Message Header Char"/>
    <w:basedOn w:val="DefaultParagraphFont"/>
    <w:link w:val="MessageHeader"/>
    <w:uiPriority w:val="99"/>
    <w:semiHidden/>
    <w:rPr>
      <w:rFonts w:asciiTheme="majorHAnsi" w:hAnsiTheme="majorHAnsi" w:eastAsiaTheme="majorEastAsia"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styleId="NoteHeadingChar" w:customStyle="1">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styleId="PlainTextChar" w:customStyle="1">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styleId="QuoteChar" w:customStyle="1">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styleId="SalutationChar" w:customStyle="1">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styleId="SignatureChar" w:customStyle="1">
    <w:name w:val="Signature Char"/>
    <w:basedOn w:val="DefaultParagraphFont"/>
    <w:link w:val="Signature"/>
    <w:uiPriority w:val="99"/>
    <w:semiHidden/>
    <w:rPr>
      <w:kern w:val="24"/>
    </w:rPr>
  </w:style>
  <w:style w:type="paragraph" w:styleId="Title2" w:customStyle="1">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hAnsiTheme="majorHAnsi" w:eastAsiaTheme="majorEastAsia"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styleId="APAReport" w:customStyle="1">
    <w:name w:val="APA Report"/>
    <w:basedOn w:val="TableNormal"/>
    <w:uiPriority w:val="99"/>
    <w:pPr>
      <w:spacing w:line="240" w:lineRule="auto"/>
      <w:ind w:firstLine="0"/>
    </w:pPr>
    <w:tblPr>
      <w:tblBorders>
        <w:top w:val="single" w:color="auto" w:sz="12" w:space="0"/>
        <w:bottom w:val="single" w:color="auto" w:sz="12" w:space="0"/>
      </w:tblBorders>
    </w:tblPr>
    <w:tblStylePr w:type="firstRow">
      <w:tblPr/>
      <w:tcPr>
        <w:tcBorders>
          <w:top w:val="single" w:color="auto" w:sz="12" w:space="0"/>
          <w:left w:val="nil"/>
          <w:bottom w:val="single" w:color="auto" w:sz="12" w:space="0"/>
          <w:right w:val="nil"/>
          <w:insideH w:val="nil"/>
          <w:insideV w:val="nil"/>
          <w:tl2br w:val="nil"/>
          <w:tr2bl w:val="nil"/>
        </w:tcBorders>
      </w:tcPr>
    </w:tblStylePr>
  </w:style>
  <w:style w:type="paragraph" w:styleId="TableFigure" w:customStyle="1">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styleId="FooterChar" w:customStyle="1">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styleId="SubtitleChar" w:customStyle="1">
    <w:name w:val="Subtitle Char"/>
    <w:basedOn w:val="DefaultParagraphFont"/>
    <w:link w:val="Subtitle"/>
    <w:uiPriority w:val="18"/>
    <w:rsid w:val="00B863FB"/>
    <w:rPr>
      <w:rFonts w:eastAsia="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2.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1.xml"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2.xml" Id="rId11" /><Relationship Type="http://schemas.openxmlformats.org/officeDocument/2006/relationships/styles" Target="styles.xml" Id="rId5" /><Relationship Type="http://schemas.openxmlformats.org/officeDocument/2006/relationships/footer" Target="footer3.xml" Id="rId1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eader" Target="header3.xml" Id="rId14" /><Relationship Type="http://schemas.openxmlformats.org/officeDocument/2006/relationships/image" Target="/media/image.png" Id="rId599491753" /><Relationship Type="http://schemas.openxmlformats.org/officeDocument/2006/relationships/image" Target="/media/image2.png" Id="rId1524468615" /><Relationship Type="http://schemas.openxmlformats.org/officeDocument/2006/relationships/image" Target="/media/image3.png" Id="rId1523938264" /><Relationship Type="http://schemas.openxmlformats.org/officeDocument/2006/relationships/image" Target="/media/image4.png" Id="rId254117818" /><Relationship Type="http://schemas.openxmlformats.org/officeDocument/2006/relationships/image" Target="/media/image5.png" Id="rId1278304413" /><Relationship Type="http://schemas.openxmlformats.org/officeDocument/2006/relationships/image" Target="/media/image6.png" Id="rId447459915" /><Relationship Type="http://schemas.openxmlformats.org/officeDocument/2006/relationships/image" Target="/media/image7.png" Id="rId828580371" /><Relationship Type="http://schemas.openxmlformats.org/officeDocument/2006/relationships/image" Target="/media/image8.png" Id="rId1206026264" /><Relationship Type="http://schemas.openxmlformats.org/officeDocument/2006/relationships/image" Target="/media/image9.png" Id="rId1009670098" /><Relationship Type="http://schemas.openxmlformats.org/officeDocument/2006/relationships/image" Target="/media/imagea.png" Id="rId1445111723" /><Relationship Type="http://schemas.openxmlformats.org/officeDocument/2006/relationships/image" Target="/media/imageb.png" Id="rId1714312470" /><Relationship Type="http://schemas.openxmlformats.org/officeDocument/2006/relationships/image" Target="/media/imagec.png" Id="rId196612536"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omar\AppData\Roaming\Microsoft\Templates\Student%20APA%20Style%20paper%207th%20edition.dotx" TargetMode="External"/></Relationships>
</file>

<file path=word/theme/theme1.xml><?xml version="1.0" encoding="utf-8"?>
<a:theme xmlns:a="http://schemas.openxmlformats.org/drawingml/2006/main" xmlns:thm15="http://schemas.microsoft.com/office/thememl/2012/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3dc35935-f1ac-4427-8017-2286d2012a4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79F2F015CA9E342B68DEDB4BDD914EB" ma:contentTypeVersion="5" ma:contentTypeDescription="Create a new document." ma:contentTypeScope="" ma:versionID="6c82c734078d7ff68138265098d2c610">
  <xsd:schema xmlns:xsd="http://www.w3.org/2001/XMLSchema" xmlns:xs="http://www.w3.org/2001/XMLSchema" xmlns:p="http://schemas.microsoft.com/office/2006/metadata/properties" xmlns:ns3="3dc35935-f1ac-4427-8017-2286d2012a44" targetNamespace="http://schemas.microsoft.com/office/2006/metadata/properties" ma:root="true" ma:fieldsID="5b9b35cdedab0ba96314fbdae7645c57" ns3:_="">
    <xsd:import namespace="3dc35935-f1ac-4427-8017-2286d2012a44"/>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c35935-f1ac-4427-8017-2286d2012a4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3dc35935-f1ac-4427-8017-2286d2012a44"/>
  </ds:schemaRefs>
</ds:datastoreItem>
</file>

<file path=customXml/itemProps2.xml><?xml version="1.0" encoding="utf-8"?>
<ds:datastoreItem xmlns:ds="http://schemas.openxmlformats.org/officeDocument/2006/customXml" ds:itemID="{676608B1-A148-495A-80CE-F0BD5CC963A4}">
  <ds:schemaRefs>
    <ds:schemaRef ds:uri="http://schemas.microsoft.com/sharepoint/v3/contenttype/forms"/>
  </ds:schemaRefs>
</ds:datastoreItem>
</file>

<file path=customXml/itemProps3.xml><?xml version="1.0" encoding="utf-8"?>
<ds:datastoreItem xmlns:ds="http://schemas.openxmlformats.org/officeDocument/2006/customXml" ds:itemID="{0F78654D-DF92-4105-AB82-69DC46384E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dc35935-f1ac-4427-8017-2286d2012a4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Student APA Style paper 7th edition</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dc:description/>
  <lastModifiedBy>Momar Shirley</lastModifiedBy>
  <revision>7</revision>
  <dcterms:created xsi:type="dcterms:W3CDTF">2026-10-21T01:37:00.0000000Z</dcterms:created>
  <dcterms:modified xsi:type="dcterms:W3CDTF">2026-10-23T01:40:02.2585134Z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0x010100479F2F015CA9E342B68DEDB4BDD914EB</vt:lpwstr>
  </property>
</Properties>
</file>